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D8088" w14:textId="31449FA3" w:rsidR="00330197" w:rsidRPr="00C46FD4" w:rsidRDefault="00206F0E" w:rsidP="00330197">
      <w:pPr>
        <w:autoSpaceDE w:val="0"/>
        <w:autoSpaceDN w:val="0"/>
        <w:adjustRightInd w:val="0"/>
        <w:rPr>
          <w:rFonts w:ascii="Arial-BoldMT" w:eastAsia="Calibri" w:hAnsi="Arial-BoldMT" w:cs="Arial-BoldMT"/>
          <w:b/>
          <w:bCs/>
          <w:color w:val="000000"/>
          <w:sz w:val="28"/>
          <w:szCs w:val="28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4135C08" wp14:editId="50463AA5">
                <wp:simplePos x="0" y="0"/>
                <wp:positionH relativeFrom="column">
                  <wp:posOffset>-723900</wp:posOffset>
                </wp:positionH>
                <wp:positionV relativeFrom="paragraph">
                  <wp:posOffset>93345</wp:posOffset>
                </wp:positionV>
                <wp:extent cx="7077075" cy="38100"/>
                <wp:effectExtent l="0" t="0" r="9525" b="0"/>
                <wp:wrapNone/>
                <wp:docPr id="1890027778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77075" cy="381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2B6538" id="Straight Connector 10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pt,7.35pt" to="500.2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" strokecolor="#4472c4" strokeweight=".5pt">
                <v:stroke joinstyle="miter"/>
                <o:lock v:ext="edit" shapetype="f"/>
              </v:line>
            </w:pict>
          </mc:Fallback>
        </mc:AlternateContent>
      </w:r>
    </w:p>
    <w:p w14:paraId="5378EA13" w14:textId="77777777" w:rsidR="00330197" w:rsidRPr="00C46FD4" w:rsidRDefault="00330197" w:rsidP="00330197">
      <w:pPr>
        <w:autoSpaceDE w:val="0"/>
        <w:autoSpaceDN w:val="0"/>
        <w:adjustRightInd w:val="0"/>
        <w:jc w:val="center"/>
        <w:rPr>
          <w:rFonts w:ascii="Arial-BoldMT" w:eastAsia="Calibri" w:hAnsi="Arial-BoldMT" w:cs="Arial-BoldMT"/>
          <w:color w:val="000000"/>
          <w:sz w:val="22"/>
          <w:szCs w:val="22"/>
          <w:lang w:val="en-US" w:eastAsia="en-US"/>
        </w:rPr>
      </w:pPr>
      <w:r w:rsidRPr="00C46FD4">
        <w:rPr>
          <w:rFonts w:ascii="Arial-BoldMT" w:eastAsia="Calibri" w:hAnsi="Arial-BoldMT" w:cs="Arial-BoldMT"/>
          <w:color w:val="000000"/>
          <w:sz w:val="22"/>
          <w:szCs w:val="22"/>
          <w:lang w:val="en-US" w:eastAsia="en-US"/>
        </w:rPr>
        <w:t xml:space="preserve">Registered Debt Counsellor. Registration number </w:t>
      </w:r>
      <w:r w:rsidRPr="00C46FD4">
        <w:rPr>
          <w:rFonts w:ascii="Arial-BoldMT" w:eastAsia="Calibri" w:hAnsi="Arial-BoldMT" w:cs="Arial-BoldMT"/>
          <w:b/>
          <w:bCs/>
          <w:color w:val="000000"/>
          <w:sz w:val="22"/>
          <w:szCs w:val="22"/>
          <w:lang w:val="en-US" w:eastAsia="en-US"/>
        </w:rPr>
        <w:t>NCRDC3693</w:t>
      </w:r>
    </w:p>
    <w:p w14:paraId="60B8C0BA" w14:textId="77777777" w:rsidR="00330197" w:rsidRPr="00C46FD4" w:rsidRDefault="00330197" w:rsidP="00330197">
      <w:pPr>
        <w:autoSpaceDE w:val="0"/>
        <w:autoSpaceDN w:val="0"/>
        <w:adjustRightInd w:val="0"/>
        <w:jc w:val="center"/>
        <w:rPr>
          <w:rFonts w:ascii="Arial-BoldMT" w:eastAsia="Calibri" w:hAnsi="Arial-BoldMT" w:cs="Arial-BoldMT"/>
          <w:color w:val="000000"/>
          <w:sz w:val="22"/>
          <w:szCs w:val="22"/>
          <w:lang w:val="en-US" w:eastAsia="en-US"/>
        </w:rPr>
      </w:pPr>
      <w:r w:rsidRPr="00C46FD4">
        <w:rPr>
          <w:rFonts w:ascii="Arial-BoldMT" w:eastAsia="Calibri" w:hAnsi="Arial-BoldMT" w:cs="Arial-BoldMT"/>
          <w:color w:val="000000"/>
          <w:sz w:val="22"/>
          <w:szCs w:val="22"/>
          <w:lang w:val="en-US" w:eastAsia="en-US"/>
        </w:rPr>
        <w:t>Suite 2, Second Floor, Central house, 17 Central Road, Mabopane, 0190,</w:t>
      </w:r>
    </w:p>
    <w:p w14:paraId="2AC69A01" w14:textId="167FE628" w:rsidR="00330197" w:rsidRPr="00C46FD4" w:rsidRDefault="00330197" w:rsidP="00E71260">
      <w:pPr>
        <w:autoSpaceDE w:val="0"/>
        <w:autoSpaceDN w:val="0"/>
        <w:adjustRightInd w:val="0"/>
        <w:jc w:val="center"/>
        <w:rPr>
          <w:rFonts w:ascii="Arial-BoldMT" w:eastAsia="Calibri" w:hAnsi="Arial-BoldMT" w:cs="Arial-BoldMT"/>
          <w:color w:val="000000"/>
          <w:sz w:val="22"/>
          <w:szCs w:val="22"/>
          <w:lang w:val="en-US" w:eastAsia="en-US"/>
        </w:rPr>
      </w:pPr>
      <w:r w:rsidRPr="00C46FD4">
        <w:rPr>
          <w:rFonts w:ascii="Arial-BoldMT" w:eastAsia="Calibri" w:hAnsi="Arial-BoldMT" w:cs="Arial-BoldMT"/>
          <w:color w:val="000000"/>
          <w:sz w:val="22"/>
          <w:szCs w:val="22"/>
          <w:lang w:val="en-US" w:eastAsia="en-US"/>
        </w:rPr>
        <w:t xml:space="preserve"> South Africa</w:t>
      </w:r>
      <w:r w:rsidR="00206F0E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5BE8ABA" wp14:editId="5C071365">
                <wp:simplePos x="0" y="0"/>
                <wp:positionH relativeFrom="column">
                  <wp:posOffset>-704850</wp:posOffset>
                </wp:positionH>
                <wp:positionV relativeFrom="paragraph">
                  <wp:posOffset>243205</wp:posOffset>
                </wp:positionV>
                <wp:extent cx="7115175" cy="9525"/>
                <wp:effectExtent l="0" t="0" r="9525" b="9525"/>
                <wp:wrapNone/>
                <wp:docPr id="1121247495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1517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D5FCF1" id="Straight Connector 8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5.5pt,19.15pt" to="504.75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" strokecolor="#4472c4" strokeweight=".5pt">
                <v:stroke joinstyle="miter"/>
                <o:lock v:ext="edit" shapetype="f"/>
              </v:line>
            </w:pict>
          </mc:Fallback>
        </mc:AlternateContent>
      </w:r>
    </w:p>
    <w:p w14:paraId="200EEA90" w14:textId="3BF964F5" w:rsidR="00330197" w:rsidRPr="00C46FD4" w:rsidRDefault="00206F0E" w:rsidP="00330197">
      <w:pPr>
        <w:autoSpaceDE w:val="0"/>
        <w:autoSpaceDN w:val="0"/>
        <w:adjustRightInd w:val="0"/>
        <w:rPr>
          <w:rFonts w:ascii="Arial-BoldMT" w:eastAsia="Calibri" w:hAnsi="Arial-BoldMT" w:cs="Arial-BoldMT"/>
          <w:color w:val="000000"/>
          <w:sz w:val="20"/>
          <w:szCs w:val="20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DCEA06" wp14:editId="0E6E63DA">
                <wp:simplePos x="0" y="0"/>
                <wp:positionH relativeFrom="column">
                  <wp:posOffset>81915</wp:posOffset>
                </wp:positionH>
                <wp:positionV relativeFrom="paragraph">
                  <wp:posOffset>104775</wp:posOffset>
                </wp:positionV>
                <wp:extent cx="6086475" cy="744220"/>
                <wp:effectExtent l="0" t="0" r="0" b="0"/>
                <wp:wrapNone/>
                <wp:docPr id="3415252" name="Rectangle: Rounded Corner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6475" cy="74422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9522F9" w14:textId="77777777" w:rsidR="00330197" w:rsidRPr="00C46FD4" w:rsidRDefault="00330197" w:rsidP="00330197">
                            <w:pPr>
                              <w:jc w:val="center"/>
                              <w:rPr>
                                <w:color w:val="000000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C46FD4">
                              <w:rPr>
                                <w:color w:val="000000"/>
                                <w:sz w:val="48"/>
                                <w:szCs w:val="48"/>
                                <w:lang w:val="en-US"/>
                              </w:rPr>
                              <w:t>CLEARANCE CERTIFICATE ISSUED</w:t>
                            </w:r>
                          </w:p>
                          <w:p w14:paraId="5F6BA14B" w14:textId="77777777" w:rsidR="00330197" w:rsidRPr="00C46FD4" w:rsidRDefault="00330197" w:rsidP="00330197">
                            <w:pPr>
                              <w:jc w:val="center"/>
                              <w:rPr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46FD4">
                              <w:rPr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In terms of section 71(2)(b)(</w:t>
                            </w:r>
                            <w:proofErr w:type="spellStart"/>
                            <w:r w:rsidRPr="00C46FD4">
                              <w:rPr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46FD4">
                              <w:rPr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) of the National Credit Act 34 of 2005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DCEA06" id="Rectangle: Rounded Corners 6" o:spid="_x0000_s1026" style="position:absolute;margin-left:6.45pt;margin-top:8.25pt;width:479.25pt;height:5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" filled="f" stroked="f" strokeweight="1pt">
                <v:stroke joinstyle="miter"/>
                <v:textbox>
                  <w:txbxContent>
                    <w:p w14:paraId="679522F9" w14:textId="77777777" w:rsidR="00330197" w:rsidRPr="00C46FD4" w:rsidRDefault="00330197" w:rsidP="00330197">
                      <w:pPr>
                        <w:jc w:val="center"/>
                        <w:rPr>
                          <w:color w:val="000000"/>
                          <w:sz w:val="48"/>
                          <w:szCs w:val="48"/>
                          <w:lang w:val="en-US"/>
                        </w:rPr>
                      </w:pPr>
                      <w:r w:rsidRPr="00C46FD4">
                        <w:rPr>
                          <w:color w:val="000000"/>
                          <w:sz w:val="48"/>
                          <w:szCs w:val="48"/>
                          <w:lang w:val="en-US"/>
                        </w:rPr>
                        <w:t>CLEARANCE CERTIFICATE ISSUED</w:t>
                      </w:r>
                    </w:p>
                    <w:p w14:paraId="5F6BA14B" w14:textId="77777777" w:rsidR="00330197" w:rsidRPr="00C46FD4" w:rsidRDefault="00330197" w:rsidP="00330197">
                      <w:pPr>
                        <w:jc w:val="center"/>
                        <w:rPr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C46FD4">
                        <w:rPr>
                          <w:color w:val="000000"/>
                          <w:sz w:val="28"/>
                          <w:szCs w:val="28"/>
                          <w:lang w:val="en-US"/>
                        </w:rPr>
                        <w:t>In terms of section 71(2)(b)(</w:t>
                      </w:r>
                      <w:proofErr w:type="spellStart"/>
                      <w:r w:rsidRPr="00C46FD4">
                        <w:rPr>
                          <w:color w:val="000000"/>
                          <w:sz w:val="28"/>
                          <w:szCs w:val="28"/>
                          <w:lang w:val="en-US"/>
                        </w:rPr>
                        <w:t>i</w:t>
                      </w:r>
                      <w:proofErr w:type="spellEnd"/>
                      <w:r w:rsidRPr="00C46FD4">
                        <w:rPr>
                          <w:color w:val="000000"/>
                          <w:sz w:val="28"/>
                          <w:szCs w:val="28"/>
                          <w:lang w:val="en-US"/>
                        </w:rPr>
                        <w:t>) of the National Credit Act 34 of 2005</w:t>
                      </w:r>
                    </w:p>
                  </w:txbxContent>
                </v:textbox>
              </v:roundrect>
            </w:pict>
          </mc:Fallback>
        </mc:AlternateContent>
      </w:r>
      <w:r w:rsidR="00330197" w:rsidRPr="00C46FD4">
        <w:rPr>
          <w:rFonts w:ascii="Arial-BoldMT" w:eastAsia="Calibri" w:hAnsi="Arial-BoldMT" w:cs="Arial-BoldMT"/>
          <w:color w:val="000000"/>
          <w:sz w:val="20"/>
          <w:szCs w:val="20"/>
          <w:lang w:val="en-US" w:eastAsia="en-US"/>
        </w:rPr>
        <w:tab/>
      </w:r>
      <w:r w:rsidR="00330197" w:rsidRPr="00C46FD4">
        <w:rPr>
          <w:rFonts w:ascii="Arial-BoldMT" w:eastAsia="Calibri" w:hAnsi="Arial-BoldMT" w:cs="Arial-BoldMT"/>
          <w:color w:val="000000"/>
          <w:sz w:val="20"/>
          <w:szCs w:val="20"/>
          <w:lang w:val="en-US" w:eastAsia="en-US"/>
        </w:rPr>
        <w:tab/>
      </w:r>
    </w:p>
    <w:p w14:paraId="774953C0" w14:textId="2DF774EB" w:rsidR="00330197" w:rsidRPr="00C46FD4" w:rsidRDefault="00206F0E" w:rsidP="00330197">
      <w:pPr>
        <w:rPr>
          <w:rFonts w:ascii="ArialMT" w:eastAsia="Calibri" w:hAnsi="ArialMT" w:cs="ArialMT"/>
          <w:color w:val="000000"/>
          <w:sz w:val="18"/>
          <w:szCs w:val="18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0AA398" wp14:editId="765ECD50">
                <wp:simplePos x="0" y="0"/>
                <wp:positionH relativeFrom="page">
                  <wp:posOffset>180975</wp:posOffset>
                </wp:positionH>
                <wp:positionV relativeFrom="paragraph">
                  <wp:posOffset>240665</wp:posOffset>
                </wp:positionV>
                <wp:extent cx="8810625" cy="5334000"/>
                <wp:effectExtent l="0" t="0" r="0" b="0"/>
                <wp:wrapNone/>
                <wp:docPr id="1105233271" name="Rectangle: Rounded Corner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10625" cy="5334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10490" w:type="dxa"/>
                              <w:tblInd w:w="-1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061"/>
                              <w:gridCol w:w="164"/>
                              <w:gridCol w:w="697"/>
                              <w:gridCol w:w="164"/>
                              <w:gridCol w:w="214"/>
                              <w:gridCol w:w="93"/>
                              <w:gridCol w:w="74"/>
                              <w:gridCol w:w="283"/>
                              <w:gridCol w:w="9"/>
                              <w:gridCol w:w="135"/>
                              <w:gridCol w:w="193"/>
                              <w:gridCol w:w="366"/>
                              <w:gridCol w:w="254"/>
                              <w:gridCol w:w="441"/>
                              <w:gridCol w:w="179"/>
                              <w:gridCol w:w="621"/>
                              <w:gridCol w:w="35"/>
                              <w:gridCol w:w="250"/>
                              <w:gridCol w:w="343"/>
                              <w:gridCol w:w="625"/>
                              <w:gridCol w:w="17"/>
                              <w:gridCol w:w="215"/>
                              <w:gridCol w:w="476"/>
                              <w:gridCol w:w="512"/>
                              <w:gridCol w:w="197"/>
                              <w:gridCol w:w="624"/>
                              <w:gridCol w:w="215"/>
                              <w:gridCol w:w="409"/>
                              <w:gridCol w:w="624"/>
                            </w:tblGrid>
                            <w:tr w:rsidR="00330197" w14:paraId="1DFB788C" w14:textId="77777777" w:rsidTr="00C46FD4">
                              <w:tc>
                                <w:tcPr>
                                  <w:tcW w:w="222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07119C3C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 xml:space="preserve">Name of Debt Counsellor </w:t>
                                  </w:r>
                                </w:p>
                              </w:tc>
                              <w:tc>
                                <w:tcPr>
                                  <w:tcW w:w="8265" w:type="dxa"/>
                                  <w:gridSpan w:val="27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49A36F8E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Aaron Nzotho</w:t>
                                  </w:r>
                                </w:p>
                              </w:tc>
                            </w:tr>
                            <w:tr w:rsidR="00330197" w14:paraId="2647E4E2" w14:textId="77777777" w:rsidTr="00C46FD4">
                              <w:tc>
                                <w:tcPr>
                                  <w:tcW w:w="222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534C6428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NCR Registration No</w:t>
                                  </w:r>
                                </w:p>
                              </w:tc>
                              <w:tc>
                                <w:tcPr>
                                  <w:tcW w:w="8265" w:type="dxa"/>
                                  <w:gridSpan w:val="27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34AB2F71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NCRDC3693</w:t>
                                  </w:r>
                                </w:p>
                              </w:tc>
                            </w:tr>
                            <w:tr w:rsidR="00330197" w14:paraId="5C4553DB" w14:textId="77777777" w:rsidTr="00C46FD4">
                              <w:tc>
                                <w:tcPr>
                                  <w:tcW w:w="3300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2F247BFB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 xml:space="preserve">Contact Telephone Number 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  <w:gridSpan w:val="7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25B529C5" w14:textId="77777777" w:rsidR="00330197" w:rsidRPr="00C46FD4" w:rsidRDefault="00330197" w:rsidP="00C46FD4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</w:pPr>
                                  <w:proofErr w:type="gramStart"/>
                                  <w:r w:rsidRPr="00C46FD4"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( +</w:t>
                                  </w:r>
                                  <w:proofErr w:type="gramEnd"/>
                                  <w:r w:rsidRPr="00C46FD4"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27  )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  <w:gridSpan w:val="6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32103F63" w14:textId="77777777" w:rsidR="00330197" w:rsidRPr="00C46FD4" w:rsidRDefault="00330197" w:rsidP="00C46FD4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4257" w:type="dxa"/>
                                  <w:gridSpan w:val="11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345C841E" w14:textId="77777777" w:rsidR="00330197" w:rsidRPr="00C46FD4" w:rsidRDefault="00E71260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0</w:t>
                                  </w:r>
                                  <w:r w:rsidR="00006997" w:rsidRPr="00C46FD4"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351824</w:t>
                                  </w:r>
                                </w:p>
                              </w:tc>
                            </w:tr>
                            <w:tr w:rsidR="00330197" w14:paraId="5009A1E1" w14:textId="77777777" w:rsidTr="00C46FD4">
                              <w:tc>
                                <w:tcPr>
                                  <w:tcW w:w="10490" w:type="dxa"/>
                                  <w:gridSpan w:val="29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6AAED40B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This is to certify that the following consumer:</w:t>
                                  </w:r>
                                </w:p>
                              </w:tc>
                            </w:tr>
                            <w:tr w:rsidR="00330197" w14:paraId="3147A017" w14:textId="77777777" w:rsidTr="00C46FD4">
                              <w:trPr>
                                <w:trHeight w:val="196"/>
                              </w:trPr>
                              <w:tc>
                                <w:tcPr>
                                  <w:tcW w:w="3894" w:type="dxa"/>
                                  <w:gridSpan w:val="10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1C94268F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Full names and surname of Consumer</w:t>
                                  </w:r>
                                </w:p>
                              </w:tc>
                              <w:tc>
                                <w:tcPr>
                                  <w:tcW w:w="6596" w:type="dxa"/>
                                  <w:gridSpan w:val="19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7A97EC0D" w14:textId="6B4C725D" w:rsidR="00330197" w:rsidRPr="00C46FD4" w:rsidRDefault="00066004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MAHLANGU HAPPINESS</w:t>
                                  </w:r>
                                </w:p>
                              </w:tc>
                            </w:tr>
                            <w:tr w:rsidR="00B97B33" w14:paraId="2F617AD8" w14:textId="77777777" w:rsidTr="00C46FD4">
                              <w:trPr>
                                <w:trHeight w:val="241"/>
                              </w:trPr>
                              <w:tc>
                                <w:tcPr>
                                  <w:tcW w:w="222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23D56574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 xml:space="preserve">Identity Number 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4CA1D77A" w14:textId="63E53159" w:rsidR="00330197" w:rsidRPr="00C46FD4" w:rsidRDefault="00066004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gridSpan w:val="4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77D42FF8" w14:textId="0DDF443B" w:rsidR="00330197" w:rsidRPr="00C46FD4" w:rsidRDefault="00066004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  <w:gridSpan w:val="4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22413654" w14:textId="72E129DD" w:rsidR="00330197" w:rsidRPr="00C46FD4" w:rsidRDefault="00BD37AA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3ACE0A76" w14:textId="1C6F0641" w:rsidR="00330197" w:rsidRPr="00C46FD4" w:rsidRDefault="00066004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0D741175" w14:textId="0F7C7A28" w:rsidR="00330197" w:rsidRPr="00C46FD4" w:rsidRDefault="00066004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38CE7F02" w14:textId="4A6B0569" w:rsidR="00330197" w:rsidRPr="00C46FD4" w:rsidRDefault="00066004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28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64EB50D5" w14:textId="47B5AB39" w:rsidR="00330197" w:rsidRPr="00C46FD4" w:rsidRDefault="00BD37AA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2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3288E4CE" w14:textId="5D25D1D5" w:rsidR="00330197" w:rsidRPr="00C46FD4" w:rsidRDefault="00066004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48BE7C1E" w14:textId="4CA0D4B6" w:rsidR="00330197" w:rsidRPr="00C46FD4" w:rsidRDefault="00362DF9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4EAC571A" w14:textId="1D4FB79D" w:rsidR="00330197" w:rsidRPr="00C46FD4" w:rsidRDefault="00066004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44964FDF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5582E62B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19C4D664" w14:textId="3E9FD3E0" w:rsidR="00330197" w:rsidRPr="00C46FD4" w:rsidRDefault="00066004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330197" w14:paraId="4785D3E8" w14:textId="77777777" w:rsidTr="00C46FD4">
                              <w:tc>
                                <w:tcPr>
                                  <w:tcW w:w="3393" w:type="dxa"/>
                                  <w:gridSpan w:val="6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49B27301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Court / Tribunal Number</w:t>
                                  </w:r>
                                </w:p>
                              </w:tc>
                              <w:tc>
                                <w:tcPr>
                                  <w:tcW w:w="7097" w:type="dxa"/>
                                  <w:gridSpan w:val="2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5DF2D297" w14:textId="77777777" w:rsidR="00330197" w:rsidRPr="00C46FD4" w:rsidRDefault="001E5102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Magistrate Court</w:t>
                                  </w:r>
                                </w:p>
                              </w:tc>
                            </w:tr>
                            <w:tr w:rsidR="00330197" w14:paraId="6CB75E6F" w14:textId="77777777" w:rsidTr="00C46FD4">
                              <w:tc>
                                <w:tcPr>
                                  <w:tcW w:w="10490" w:type="dxa"/>
                                  <w:gridSpan w:val="29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741F3814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330197" w14:paraId="37784A00" w14:textId="77777777" w:rsidTr="00C46FD4">
                              <w:tc>
                                <w:tcPr>
                                  <w:tcW w:w="10490" w:type="dxa"/>
                                  <w:gridSpan w:val="29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51AEBC3D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 xml:space="preserve">Has discharged all his /her obligations in terms of the debt re-arrangement order granted by the court/tribunal </w:t>
                                  </w:r>
                                </w:p>
                              </w:tc>
                            </w:tr>
                            <w:tr w:rsidR="00330197" w14:paraId="6356AD99" w14:textId="77777777" w:rsidTr="00C46FD4">
                              <w:trPr>
                                <w:trHeight w:val="111"/>
                              </w:trPr>
                              <w:tc>
                                <w:tcPr>
                                  <w:tcW w:w="222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1CBBB3AD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5" w:type="dxa"/>
                                  <w:gridSpan w:val="27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67E8A6DF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in terms of Section 86(7)(c) of the National Credit Act 34 of 2005.</w:t>
                                  </w:r>
                                </w:p>
                              </w:tc>
                            </w:tr>
                            <w:tr w:rsidR="00330197" w14:paraId="5A107701" w14:textId="77777777" w:rsidTr="00C46FD4">
                              <w:tc>
                                <w:tcPr>
                                  <w:tcW w:w="10490" w:type="dxa"/>
                                  <w:gridSpan w:val="29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0F4EB8B3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330197" w14:paraId="05A43F69" w14:textId="77777777" w:rsidTr="00C46FD4">
                              <w:tc>
                                <w:tcPr>
                                  <w:tcW w:w="10490" w:type="dxa"/>
                                  <w:gridSpan w:val="29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44B2423F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The Debts set out hereunder have been settled in full:</w:t>
                                  </w:r>
                                </w:p>
                              </w:tc>
                            </w:tr>
                            <w:tr w:rsidR="00330197" w14:paraId="5DCA76AD" w14:textId="77777777" w:rsidTr="00C46FD4">
                              <w:tc>
                                <w:tcPr>
                                  <w:tcW w:w="10490" w:type="dxa"/>
                                  <w:gridSpan w:val="29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09214E6E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330197" w14:paraId="7A959371" w14:textId="77777777" w:rsidTr="00C46FD4">
                              <w:tc>
                                <w:tcPr>
                                  <w:tcW w:w="3759" w:type="dxa"/>
                                  <w:gridSpan w:val="9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3B37A4D6" w14:textId="77777777" w:rsidR="00330197" w:rsidRPr="00C46FD4" w:rsidRDefault="00330197" w:rsidP="00C46FD4">
                                  <w:pPr>
                                    <w:pStyle w:val="NoSpacing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Name of credit Provider</w:t>
                                  </w:r>
                                </w:p>
                              </w:tc>
                              <w:tc>
                                <w:tcPr>
                                  <w:tcW w:w="3674" w:type="dxa"/>
                                  <w:gridSpan w:val="1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60BB8559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Date of last payment</w:t>
                                  </w:r>
                                </w:p>
                              </w:tc>
                              <w:tc>
                                <w:tcPr>
                                  <w:tcW w:w="3057" w:type="dxa"/>
                                  <w:gridSpan w:val="7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14F79ED8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 xml:space="preserve">Full amount settled </w:t>
                                  </w:r>
                                </w:p>
                              </w:tc>
                            </w:tr>
                            <w:tr w:rsidR="00330197" w14:paraId="6DB8C394" w14:textId="77777777" w:rsidTr="00C46FD4">
                              <w:tc>
                                <w:tcPr>
                                  <w:tcW w:w="3759" w:type="dxa"/>
                                  <w:gridSpan w:val="9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5746411F" w14:textId="77777777" w:rsidR="00330197" w:rsidRPr="00C46FD4" w:rsidRDefault="00330197" w:rsidP="00C46FD4">
                                  <w:pPr>
                                    <w:pStyle w:val="NoSpacing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74" w:type="dxa"/>
                                  <w:gridSpan w:val="1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3D3D31D5" w14:textId="77777777" w:rsidR="00330197" w:rsidRPr="00C46FD4" w:rsidRDefault="00330197" w:rsidP="00C46FD4">
                                  <w:pPr>
                                    <w:pStyle w:val="NoSpacing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57" w:type="dxa"/>
                                  <w:gridSpan w:val="7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6FAD7D9C" w14:textId="77777777" w:rsidR="00330197" w:rsidRPr="00C46FD4" w:rsidRDefault="00330197" w:rsidP="00C46FD4">
                                  <w:pPr>
                                    <w:pStyle w:val="NoSpacing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06639A" w14:paraId="2ECE5827" w14:textId="77777777" w:rsidTr="00C46FD4">
                              <w:tc>
                                <w:tcPr>
                                  <w:tcW w:w="3759" w:type="dxa"/>
                                  <w:gridSpan w:val="9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2B4A3E6E" w14:textId="69BA5592" w:rsidR="0006639A" w:rsidRDefault="00066004" w:rsidP="00FC546C">
                                  <w:pPr>
                                    <w:pStyle w:val="NoSpacing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NEDBANK VEHICLE FINANCE</w:t>
                                  </w:r>
                                </w:p>
                              </w:tc>
                              <w:tc>
                                <w:tcPr>
                                  <w:tcW w:w="3674" w:type="dxa"/>
                                  <w:gridSpan w:val="1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5A49C864" w14:textId="2CC1F1DF" w:rsidR="0006639A" w:rsidRDefault="00066004" w:rsidP="00FC546C">
                                  <w:pPr>
                                    <w:pStyle w:val="NoSpacing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13</w:t>
                                  </w:r>
                                  <w:r w:rsidR="006F74FE">
                                    <w:rPr>
                                      <w:color w:val="000000"/>
                                    </w:rPr>
                                    <w:t>/</w:t>
                                  </w:r>
                                  <w:r w:rsidR="00362DF9">
                                    <w:rPr>
                                      <w:color w:val="000000"/>
                                    </w:rPr>
                                    <w:t>0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5</w:t>
                                  </w:r>
                                  <w:r w:rsidR="006F74FE">
                                    <w:rPr>
                                      <w:color w:val="000000"/>
                                    </w:rPr>
                                    <w:t>/20</w:t>
                                  </w:r>
                                  <w:r w:rsidR="00081291">
                                    <w:rPr>
                                      <w:color w:val="000000"/>
                                    </w:rPr>
                                    <w:t>2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057" w:type="dxa"/>
                                  <w:gridSpan w:val="7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5B999AA3" w14:textId="52A30CD7" w:rsidR="0006639A" w:rsidRDefault="006F74FE" w:rsidP="00FC546C">
                                  <w:pPr>
                                    <w:pStyle w:val="NoSpacing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R</w:t>
                                  </w:r>
                                  <w:r w:rsidR="00066004">
                                    <w:rPr>
                                      <w:color w:val="000000"/>
                                    </w:rPr>
                                    <w:t>147 892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.00</w:t>
                                  </w:r>
                                </w:p>
                              </w:tc>
                            </w:tr>
                            <w:tr w:rsidR="00081291" w14:paraId="145AF620" w14:textId="77777777" w:rsidTr="007D7DC0">
                              <w:tc>
                                <w:tcPr>
                                  <w:tcW w:w="3759" w:type="dxa"/>
                                  <w:gridSpan w:val="9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4657DF49" w14:textId="7B4FEDA3" w:rsidR="00081291" w:rsidRDefault="00066004" w:rsidP="00FC546C">
                                  <w:pPr>
                                    <w:pStyle w:val="NoSpacing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CAPITEC BANK</w:t>
                                  </w:r>
                                </w:p>
                              </w:tc>
                              <w:tc>
                                <w:tcPr>
                                  <w:tcW w:w="3674" w:type="dxa"/>
                                  <w:gridSpan w:val="1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341DC93D" w14:textId="7C175792" w:rsidR="00081291" w:rsidRDefault="00BD37AA" w:rsidP="00BD37AA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                        1</w:t>
                                  </w:r>
                                  <w:r w:rsidR="00066004">
                                    <w:rPr>
                                      <w:color w:val="000000"/>
                                    </w:rPr>
                                    <w:t>4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/</w:t>
                                  </w:r>
                                  <w:r w:rsidR="00066004">
                                    <w:rPr>
                                      <w:color w:val="000000"/>
                                    </w:rPr>
                                    <w:t>11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/202</w:t>
                                  </w:r>
                                  <w:r w:rsidR="00066004">
                                    <w:rPr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057" w:type="dxa"/>
                                  <w:gridSpan w:val="7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75BDFB34" w14:textId="50289783" w:rsidR="00081291" w:rsidRDefault="00BD37AA" w:rsidP="00FC546C">
                                  <w:pPr>
                                    <w:pStyle w:val="NoSpacing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R</w:t>
                                  </w:r>
                                  <w:r w:rsidR="00066004">
                                    <w:rPr>
                                      <w:color w:val="000000"/>
                                    </w:rPr>
                                    <w:t>52 786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.00</w:t>
                                  </w:r>
                                </w:p>
                              </w:tc>
                            </w:tr>
                            <w:tr w:rsidR="004402BE" w14:paraId="20ED61EA" w14:textId="77777777" w:rsidTr="007D7DC0">
                              <w:tc>
                                <w:tcPr>
                                  <w:tcW w:w="3759" w:type="dxa"/>
                                  <w:gridSpan w:val="9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26D506AF" w14:textId="0B184A52" w:rsidR="004402BE" w:rsidRDefault="00066004" w:rsidP="00FC546C">
                                  <w:pPr>
                                    <w:pStyle w:val="NoSpacing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CAPITEC BANK</w:t>
                                  </w:r>
                                </w:p>
                              </w:tc>
                              <w:tc>
                                <w:tcPr>
                                  <w:tcW w:w="3674" w:type="dxa"/>
                                  <w:gridSpan w:val="1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556E1D39" w14:textId="70BE8C3E" w:rsidR="004402BE" w:rsidRDefault="0092451C" w:rsidP="00DC6C1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                        </w:t>
                                  </w:r>
                                  <w:r w:rsidR="00066004">
                                    <w:rPr>
                                      <w:color w:val="000000"/>
                                    </w:rPr>
                                    <w:t>14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/</w:t>
                                  </w:r>
                                  <w:r w:rsidR="00066004">
                                    <w:rPr>
                                      <w:color w:val="000000"/>
                                    </w:rPr>
                                    <w:t>11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/202</w:t>
                                  </w:r>
                                  <w:r w:rsidR="00066004">
                                    <w:rPr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057" w:type="dxa"/>
                                  <w:gridSpan w:val="7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7C63EFA4" w14:textId="3165A752" w:rsidR="004402BE" w:rsidRDefault="0092451C" w:rsidP="00FC546C">
                                  <w:pPr>
                                    <w:pStyle w:val="NoSpacing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R</w:t>
                                  </w:r>
                                  <w:r w:rsidR="00066004">
                                    <w:rPr>
                                      <w:color w:val="000000"/>
                                    </w:rPr>
                                    <w:t>49 045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.00</w:t>
                                  </w:r>
                                </w:p>
                              </w:tc>
                            </w:tr>
                            <w:tr w:rsidR="007D7DC0" w14:paraId="1EF9F6C2" w14:textId="40B8C9A6" w:rsidTr="007D7DC0">
                              <w:tc>
                                <w:tcPr>
                                  <w:tcW w:w="3750" w:type="dxa"/>
                                  <w:gridSpan w:val="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6B185175" w14:textId="0145A3CB" w:rsidR="007D7DC0" w:rsidRPr="00C46FD4" w:rsidRDefault="007D7DC0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40" w:type="dxa"/>
                                  <w:gridSpan w:val="21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0C1CC6A4" w14:textId="77777777" w:rsidR="007D7DC0" w:rsidRPr="00C46FD4" w:rsidRDefault="007D7DC0" w:rsidP="007D7DC0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330197" w14:paraId="69F7DAA8" w14:textId="77777777" w:rsidTr="00C46FD4">
                              <w:tc>
                                <w:tcPr>
                                  <w:tcW w:w="206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767C30B0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Signed at [Place]</w:t>
                                  </w:r>
                                </w:p>
                              </w:tc>
                              <w:tc>
                                <w:tcPr>
                                  <w:tcW w:w="1698" w:type="dxa"/>
                                  <w:gridSpan w:val="8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1564C354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Pretoria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55A63CDD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On this [day]</w:t>
                                  </w:r>
                                </w:p>
                              </w:tc>
                              <w:tc>
                                <w:tcPr>
                                  <w:tcW w:w="835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6579D1D6" w14:textId="05944497" w:rsidR="00330197" w:rsidRPr="00C46FD4" w:rsidRDefault="00BD37AA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235" w:type="dxa"/>
                                  <w:gridSpan w:val="4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0D73D9A2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Of [Month]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3070DBFE" w14:textId="6C672E95" w:rsidR="005A3C08" w:rsidRPr="00C46FD4" w:rsidRDefault="00BD37AA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February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74B46554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Of [year]</w:t>
                                  </w:r>
                                </w:p>
                              </w:tc>
                              <w:tc>
                                <w:tcPr>
                                  <w:tcW w:w="1033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47A04159" w14:textId="38AC04D3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>202</w:t>
                                  </w:r>
                                  <w:r w:rsidR="00DA0A3D">
                                    <w:rPr>
                                      <w:color w:val="00000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330197" w14:paraId="753494BD" w14:textId="77777777" w:rsidTr="00C46FD4">
                              <w:tc>
                                <w:tcPr>
                                  <w:tcW w:w="10490" w:type="dxa"/>
                                  <w:gridSpan w:val="29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648C4B60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330197" w14:paraId="7A4041F8" w14:textId="77777777" w:rsidTr="00C46FD4">
                              <w:trPr>
                                <w:trHeight w:val="547"/>
                              </w:trPr>
                              <w:tc>
                                <w:tcPr>
                                  <w:tcW w:w="3086" w:type="dxa"/>
                                  <w:gridSpan w:val="4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hideMark/>
                                </w:tcPr>
                                <w:p w14:paraId="7D3B01F4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  <w:r w:rsidRPr="00C46FD4">
                                    <w:rPr>
                                      <w:color w:val="000000"/>
                                    </w:rPr>
                                    <w:t xml:space="preserve">Debt Counselor Signature </w:t>
                                  </w:r>
                                </w:p>
                              </w:tc>
                              <w:tc>
                                <w:tcPr>
                                  <w:tcW w:w="7404" w:type="dxa"/>
                                  <w:gridSpan w:val="2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5BC6F20A" w14:textId="77777777" w:rsidR="00330197" w:rsidRPr="00C46FD4" w:rsidRDefault="00330197">
                                  <w:pPr>
                                    <w:pStyle w:val="NoSpacing"/>
                                    <w:rPr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2FCD38" w14:textId="77777777" w:rsidR="00330197" w:rsidRPr="00C46FD4" w:rsidRDefault="00330197" w:rsidP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0AA398" id="Rectangle: Rounded Corners 4" o:spid="_x0000_s1027" style="position:absolute;margin-left:14.25pt;margin-top:18.95pt;width:693.75pt;height:420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" filled="f" stroked="f" strokeweight="1pt">
                <v:stroke joinstyle="miter"/>
                <v:textbox>
                  <w:txbxContent>
                    <w:tbl>
                      <w:tblPr>
                        <w:tblW w:w="10490" w:type="dxa"/>
                        <w:tblInd w:w="-1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061"/>
                        <w:gridCol w:w="164"/>
                        <w:gridCol w:w="697"/>
                        <w:gridCol w:w="164"/>
                        <w:gridCol w:w="214"/>
                        <w:gridCol w:w="93"/>
                        <w:gridCol w:w="74"/>
                        <w:gridCol w:w="283"/>
                        <w:gridCol w:w="9"/>
                        <w:gridCol w:w="135"/>
                        <w:gridCol w:w="193"/>
                        <w:gridCol w:w="366"/>
                        <w:gridCol w:w="254"/>
                        <w:gridCol w:w="441"/>
                        <w:gridCol w:w="179"/>
                        <w:gridCol w:w="621"/>
                        <w:gridCol w:w="35"/>
                        <w:gridCol w:w="250"/>
                        <w:gridCol w:w="343"/>
                        <w:gridCol w:w="625"/>
                        <w:gridCol w:w="17"/>
                        <w:gridCol w:w="215"/>
                        <w:gridCol w:w="476"/>
                        <w:gridCol w:w="512"/>
                        <w:gridCol w:w="197"/>
                        <w:gridCol w:w="624"/>
                        <w:gridCol w:w="215"/>
                        <w:gridCol w:w="409"/>
                        <w:gridCol w:w="624"/>
                      </w:tblGrid>
                      <w:tr w:rsidR="00330197" w14:paraId="1DFB788C" w14:textId="77777777" w:rsidTr="00C46FD4">
                        <w:tc>
                          <w:tcPr>
                            <w:tcW w:w="222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07119C3C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 xml:space="preserve">Name of Debt Counsellor </w:t>
                            </w:r>
                          </w:p>
                        </w:tc>
                        <w:tc>
                          <w:tcPr>
                            <w:tcW w:w="8265" w:type="dxa"/>
                            <w:gridSpan w:val="27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49A36F8E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Aaron Nzotho</w:t>
                            </w:r>
                          </w:p>
                        </w:tc>
                      </w:tr>
                      <w:tr w:rsidR="00330197" w14:paraId="2647E4E2" w14:textId="77777777" w:rsidTr="00C46FD4">
                        <w:tc>
                          <w:tcPr>
                            <w:tcW w:w="222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534C6428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NCR Registration No</w:t>
                            </w:r>
                          </w:p>
                        </w:tc>
                        <w:tc>
                          <w:tcPr>
                            <w:tcW w:w="8265" w:type="dxa"/>
                            <w:gridSpan w:val="27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34AB2F71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NCRDC3693</w:t>
                            </w:r>
                          </w:p>
                        </w:tc>
                      </w:tr>
                      <w:tr w:rsidR="00330197" w14:paraId="5C4553DB" w14:textId="77777777" w:rsidTr="00C46FD4">
                        <w:tc>
                          <w:tcPr>
                            <w:tcW w:w="3300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2F247BFB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 xml:space="preserve">Contact Telephone Number </w:t>
                            </w:r>
                          </w:p>
                        </w:tc>
                        <w:tc>
                          <w:tcPr>
                            <w:tcW w:w="1153" w:type="dxa"/>
                            <w:gridSpan w:val="7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25B529C5" w14:textId="77777777" w:rsidR="00330197" w:rsidRPr="00C46FD4" w:rsidRDefault="00330197" w:rsidP="00C46FD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proofErr w:type="gramStart"/>
                            <w:r w:rsidRPr="00C46FD4">
                              <w:rPr>
                                <w:rFonts w:ascii="Arial" w:hAnsi="Arial" w:cs="Arial"/>
                                <w:color w:val="000000"/>
                              </w:rPr>
                              <w:t>( +</w:t>
                            </w:r>
                            <w:proofErr w:type="gramEnd"/>
                            <w:r w:rsidRPr="00C46FD4">
                              <w:rPr>
                                <w:rFonts w:ascii="Arial" w:hAnsi="Arial" w:cs="Arial"/>
                                <w:color w:val="000000"/>
                              </w:rPr>
                              <w:t>27  )</w:t>
                            </w:r>
                          </w:p>
                        </w:tc>
                        <w:tc>
                          <w:tcPr>
                            <w:tcW w:w="1780" w:type="dxa"/>
                            <w:gridSpan w:val="6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32103F63" w14:textId="77777777" w:rsidR="00330197" w:rsidRPr="00C46FD4" w:rsidRDefault="00330197" w:rsidP="00C46FD4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 w:rsidRPr="00C46FD4">
                              <w:rPr>
                                <w:rFonts w:ascii="Arial" w:hAnsi="Arial" w:cs="Arial"/>
                                <w:color w:val="000000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4257" w:type="dxa"/>
                            <w:gridSpan w:val="11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345C841E" w14:textId="77777777" w:rsidR="00330197" w:rsidRPr="00C46FD4" w:rsidRDefault="00E71260">
                            <w:pPr>
                              <w:pStyle w:val="NoSpacing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 w:rsidRPr="00C46FD4">
                              <w:rPr>
                                <w:rFonts w:ascii="Arial" w:hAnsi="Arial" w:cs="Arial"/>
                                <w:color w:val="000000"/>
                              </w:rPr>
                              <w:t>0</w:t>
                            </w:r>
                            <w:r w:rsidR="00006997" w:rsidRPr="00C46FD4">
                              <w:rPr>
                                <w:rFonts w:ascii="Arial" w:hAnsi="Arial" w:cs="Arial"/>
                                <w:color w:val="000000"/>
                              </w:rPr>
                              <w:t>351824</w:t>
                            </w:r>
                          </w:p>
                        </w:tc>
                      </w:tr>
                      <w:tr w:rsidR="00330197" w14:paraId="5009A1E1" w14:textId="77777777" w:rsidTr="00C46FD4">
                        <w:tc>
                          <w:tcPr>
                            <w:tcW w:w="10490" w:type="dxa"/>
                            <w:gridSpan w:val="29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6AAED40B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This is to certify that the following consumer:</w:t>
                            </w:r>
                          </w:p>
                        </w:tc>
                      </w:tr>
                      <w:tr w:rsidR="00330197" w14:paraId="3147A017" w14:textId="77777777" w:rsidTr="00C46FD4">
                        <w:trPr>
                          <w:trHeight w:val="196"/>
                        </w:trPr>
                        <w:tc>
                          <w:tcPr>
                            <w:tcW w:w="3894" w:type="dxa"/>
                            <w:gridSpan w:val="10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1C94268F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Full names and surname of Consumer</w:t>
                            </w:r>
                          </w:p>
                        </w:tc>
                        <w:tc>
                          <w:tcPr>
                            <w:tcW w:w="6596" w:type="dxa"/>
                            <w:gridSpan w:val="19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7A97EC0D" w14:textId="6B4C725D" w:rsidR="00330197" w:rsidRPr="00C46FD4" w:rsidRDefault="00066004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MAHLANGU HAPPINESS</w:t>
                            </w:r>
                          </w:p>
                        </w:tc>
                      </w:tr>
                      <w:tr w:rsidR="00B97B33" w14:paraId="2F617AD8" w14:textId="77777777" w:rsidTr="00C46FD4">
                        <w:trPr>
                          <w:trHeight w:val="241"/>
                        </w:trPr>
                        <w:tc>
                          <w:tcPr>
                            <w:tcW w:w="222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23D56574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 xml:space="preserve">Identity Number 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4CA1D77A" w14:textId="63E53159" w:rsidR="00330197" w:rsidRPr="00C46FD4" w:rsidRDefault="00066004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45" w:type="dxa"/>
                            <w:gridSpan w:val="4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77D42FF8" w14:textId="0DDF443B" w:rsidR="00330197" w:rsidRPr="00C46FD4" w:rsidRDefault="00066004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20" w:type="dxa"/>
                            <w:gridSpan w:val="4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22413654" w14:textId="72E129DD" w:rsidR="00330197" w:rsidRPr="00C46FD4" w:rsidRDefault="00BD37AA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20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3ACE0A76" w14:textId="1C6F0641" w:rsidR="00330197" w:rsidRPr="00C46FD4" w:rsidRDefault="00066004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20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0D741175" w14:textId="0F7C7A28" w:rsidR="00330197" w:rsidRPr="00C46FD4" w:rsidRDefault="00066004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2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38CE7F02" w14:textId="4A6B0569" w:rsidR="00330197" w:rsidRPr="00C46FD4" w:rsidRDefault="00066004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28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64EB50D5" w14:textId="47B5AB39" w:rsidR="00330197" w:rsidRPr="00C46FD4" w:rsidRDefault="00BD37AA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2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3288E4CE" w14:textId="5D25D1D5" w:rsidR="00330197" w:rsidRPr="00C46FD4" w:rsidRDefault="00066004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08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48BE7C1E" w14:textId="4CA0D4B6" w:rsidR="00330197" w:rsidRPr="00C46FD4" w:rsidRDefault="00362DF9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09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4EAC571A" w14:textId="1D4FB79D" w:rsidR="00330197" w:rsidRPr="00C46FD4" w:rsidRDefault="00066004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44964FDF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24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5582E62B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19C4D664" w14:textId="3E9FD3E0" w:rsidR="00330197" w:rsidRPr="00C46FD4" w:rsidRDefault="00066004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5</w:t>
                            </w:r>
                          </w:p>
                        </w:tc>
                      </w:tr>
                      <w:tr w:rsidR="00330197" w14:paraId="4785D3E8" w14:textId="77777777" w:rsidTr="00C46FD4">
                        <w:tc>
                          <w:tcPr>
                            <w:tcW w:w="3393" w:type="dxa"/>
                            <w:gridSpan w:val="6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49B27301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Court / Tribunal Number</w:t>
                            </w:r>
                          </w:p>
                        </w:tc>
                        <w:tc>
                          <w:tcPr>
                            <w:tcW w:w="7097" w:type="dxa"/>
                            <w:gridSpan w:val="2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5DF2D297" w14:textId="77777777" w:rsidR="00330197" w:rsidRPr="00C46FD4" w:rsidRDefault="001E5102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Magistrate Court</w:t>
                            </w:r>
                          </w:p>
                        </w:tc>
                      </w:tr>
                      <w:tr w:rsidR="00330197" w14:paraId="6CB75E6F" w14:textId="77777777" w:rsidTr="00C46FD4">
                        <w:tc>
                          <w:tcPr>
                            <w:tcW w:w="10490" w:type="dxa"/>
                            <w:gridSpan w:val="29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741F3814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330197" w14:paraId="37784A00" w14:textId="77777777" w:rsidTr="00C46FD4">
                        <w:tc>
                          <w:tcPr>
                            <w:tcW w:w="10490" w:type="dxa"/>
                            <w:gridSpan w:val="29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51AEBC3D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 xml:space="preserve">Has discharged all his /her obligations in terms of the debt re-arrangement order granted by the court/tribunal </w:t>
                            </w:r>
                          </w:p>
                        </w:tc>
                      </w:tr>
                      <w:tr w:rsidR="00330197" w14:paraId="6356AD99" w14:textId="77777777" w:rsidTr="00C46FD4">
                        <w:trPr>
                          <w:trHeight w:val="111"/>
                        </w:trPr>
                        <w:tc>
                          <w:tcPr>
                            <w:tcW w:w="222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1CBBB3AD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8265" w:type="dxa"/>
                            <w:gridSpan w:val="27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67E8A6DF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in terms of Section 86(7)(c) of the National Credit Act 34 of 2005.</w:t>
                            </w:r>
                          </w:p>
                        </w:tc>
                      </w:tr>
                      <w:tr w:rsidR="00330197" w14:paraId="5A107701" w14:textId="77777777" w:rsidTr="00C46FD4">
                        <w:tc>
                          <w:tcPr>
                            <w:tcW w:w="10490" w:type="dxa"/>
                            <w:gridSpan w:val="29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0F4EB8B3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330197" w14:paraId="05A43F69" w14:textId="77777777" w:rsidTr="00C46FD4">
                        <w:tc>
                          <w:tcPr>
                            <w:tcW w:w="10490" w:type="dxa"/>
                            <w:gridSpan w:val="29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44B2423F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The Debts set out hereunder have been settled in full:</w:t>
                            </w:r>
                          </w:p>
                        </w:tc>
                      </w:tr>
                      <w:tr w:rsidR="00330197" w14:paraId="5DCA76AD" w14:textId="77777777" w:rsidTr="00C46FD4">
                        <w:tc>
                          <w:tcPr>
                            <w:tcW w:w="10490" w:type="dxa"/>
                            <w:gridSpan w:val="29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09214E6E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330197" w14:paraId="7A959371" w14:textId="77777777" w:rsidTr="00C46FD4">
                        <w:tc>
                          <w:tcPr>
                            <w:tcW w:w="3759" w:type="dxa"/>
                            <w:gridSpan w:val="9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3B37A4D6" w14:textId="77777777" w:rsidR="00330197" w:rsidRPr="00C46FD4" w:rsidRDefault="00330197" w:rsidP="00C46FD4">
                            <w:pPr>
                              <w:pStyle w:val="NoSpacing"/>
                              <w:jc w:val="center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Name of credit Provider</w:t>
                            </w:r>
                          </w:p>
                        </w:tc>
                        <w:tc>
                          <w:tcPr>
                            <w:tcW w:w="3674" w:type="dxa"/>
                            <w:gridSpan w:val="1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60BB8559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Date of last payment</w:t>
                            </w:r>
                          </w:p>
                        </w:tc>
                        <w:tc>
                          <w:tcPr>
                            <w:tcW w:w="3057" w:type="dxa"/>
                            <w:gridSpan w:val="7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14F79ED8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 xml:space="preserve">Full amount settled </w:t>
                            </w:r>
                          </w:p>
                        </w:tc>
                      </w:tr>
                      <w:tr w:rsidR="00330197" w14:paraId="6DB8C394" w14:textId="77777777" w:rsidTr="00C46FD4">
                        <w:tc>
                          <w:tcPr>
                            <w:tcW w:w="3759" w:type="dxa"/>
                            <w:gridSpan w:val="9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5746411F" w14:textId="77777777" w:rsidR="00330197" w:rsidRPr="00C46FD4" w:rsidRDefault="00330197" w:rsidP="00C46FD4">
                            <w:pPr>
                              <w:pStyle w:val="NoSpacing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3674" w:type="dxa"/>
                            <w:gridSpan w:val="1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3D3D31D5" w14:textId="77777777" w:rsidR="00330197" w:rsidRPr="00C46FD4" w:rsidRDefault="00330197" w:rsidP="00C46FD4">
                            <w:pPr>
                              <w:pStyle w:val="NoSpacing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3057" w:type="dxa"/>
                            <w:gridSpan w:val="7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6FAD7D9C" w14:textId="77777777" w:rsidR="00330197" w:rsidRPr="00C46FD4" w:rsidRDefault="00330197" w:rsidP="00C46FD4">
                            <w:pPr>
                              <w:pStyle w:val="NoSpacing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06639A" w14:paraId="2ECE5827" w14:textId="77777777" w:rsidTr="00C46FD4">
                        <w:tc>
                          <w:tcPr>
                            <w:tcW w:w="3759" w:type="dxa"/>
                            <w:gridSpan w:val="9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2B4A3E6E" w14:textId="69BA5592" w:rsidR="0006639A" w:rsidRDefault="00066004" w:rsidP="00FC546C">
                            <w:pPr>
                              <w:pStyle w:val="NoSpacing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NEDBANK VEHICLE FINANCE</w:t>
                            </w:r>
                          </w:p>
                        </w:tc>
                        <w:tc>
                          <w:tcPr>
                            <w:tcW w:w="3674" w:type="dxa"/>
                            <w:gridSpan w:val="1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5A49C864" w14:textId="2CC1F1DF" w:rsidR="0006639A" w:rsidRDefault="00066004" w:rsidP="00FC546C">
                            <w:pPr>
                              <w:pStyle w:val="NoSpacing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13</w:t>
                            </w:r>
                            <w:r w:rsidR="006F74FE">
                              <w:rPr>
                                <w:color w:val="000000"/>
                              </w:rPr>
                              <w:t>/</w:t>
                            </w:r>
                            <w:r w:rsidR="00362DF9"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 w:rsidR="006F74FE">
                              <w:rPr>
                                <w:color w:val="000000"/>
                              </w:rPr>
                              <w:t>/20</w:t>
                            </w:r>
                            <w:r w:rsidR="00081291"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057" w:type="dxa"/>
                            <w:gridSpan w:val="7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5B999AA3" w14:textId="52A30CD7" w:rsidR="0006639A" w:rsidRDefault="006F74FE" w:rsidP="00FC546C">
                            <w:pPr>
                              <w:pStyle w:val="NoSpacing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</w:t>
                            </w:r>
                            <w:r w:rsidR="00066004">
                              <w:rPr>
                                <w:color w:val="000000"/>
                              </w:rPr>
                              <w:t>147 892</w:t>
                            </w:r>
                            <w:r>
                              <w:rPr>
                                <w:color w:val="000000"/>
                              </w:rPr>
                              <w:t>.00</w:t>
                            </w:r>
                          </w:p>
                        </w:tc>
                      </w:tr>
                      <w:tr w:rsidR="00081291" w14:paraId="145AF620" w14:textId="77777777" w:rsidTr="007D7DC0">
                        <w:tc>
                          <w:tcPr>
                            <w:tcW w:w="3759" w:type="dxa"/>
                            <w:gridSpan w:val="9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4657DF49" w14:textId="7B4FEDA3" w:rsidR="00081291" w:rsidRDefault="00066004" w:rsidP="00FC546C">
                            <w:pPr>
                              <w:pStyle w:val="NoSpacing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CAPITEC BANK</w:t>
                            </w:r>
                          </w:p>
                        </w:tc>
                        <w:tc>
                          <w:tcPr>
                            <w:tcW w:w="3674" w:type="dxa"/>
                            <w:gridSpan w:val="1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341DC93D" w14:textId="7C175792" w:rsidR="00081291" w:rsidRDefault="00BD37AA" w:rsidP="00BD37AA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1</w:t>
                            </w:r>
                            <w:r w:rsidR="00066004"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 w:rsidR="00066004">
                              <w:rPr>
                                <w:color w:val="000000"/>
                              </w:rPr>
                              <w:t>11</w:t>
                            </w:r>
                            <w:r>
                              <w:rPr>
                                <w:color w:val="000000"/>
                              </w:rPr>
                              <w:t>/202</w:t>
                            </w:r>
                            <w:r w:rsidR="00066004">
                              <w:rPr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057" w:type="dxa"/>
                            <w:gridSpan w:val="7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75BDFB34" w14:textId="50289783" w:rsidR="00081291" w:rsidRDefault="00BD37AA" w:rsidP="00FC546C">
                            <w:pPr>
                              <w:pStyle w:val="NoSpacing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</w:t>
                            </w:r>
                            <w:r w:rsidR="00066004">
                              <w:rPr>
                                <w:color w:val="000000"/>
                              </w:rPr>
                              <w:t>52 786</w:t>
                            </w:r>
                            <w:r>
                              <w:rPr>
                                <w:color w:val="000000"/>
                              </w:rPr>
                              <w:t>.00</w:t>
                            </w:r>
                          </w:p>
                        </w:tc>
                      </w:tr>
                      <w:tr w:rsidR="004402BE" w14:paraId="20ED61EA" w14:textId="77777777" w:rsidTr="007D7DC0">
                        <w:tc>
                          <w:tcPr>
                            <w:tcW w:w="3759" w:type="dxa"/>
                            <w:gridSpan w:val="9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26D506AF" w14:textId="0B184A52" w:rsidR="004402BE" w:rsidRDefault="00066004" w:rsidP="00FC546C">
                            <w:pPr>
                              <w:pStyle w:val="NoSpacing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CAPITEC BANK</w:t>
                            </w:r>
                          </w:p>
                        </w:tc>
                        <w:tc>
                          <w:tcPr>
                            <w:tcW w:w="3674" w:type="dxa"/>
                            <w:gridSpan w:val="1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556E1D39" w14:textId="70BE8C3E" w:rsidR="004402BE" w:rsidRDefault="0092451C" w:rsidP="00DC6C1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</w:t>
                            </w:r>
                            <w:r w:rsidR="00066004">
                              <w:rPr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 w:rsidR="00066004">
                              <w:rPr>
                                <w:color w:val="000000"/>
                              </w:rPr>
                              <w:t>11</w:t>
                            </w:r>
                            <w:r>
                              <w:rPr>
                                <w:color w:val="000000"/>
                              </w:rPr>
                              <w:t>/202</w:t>
                            </w:r>
                            <w:r w:rsidR="00066004">
                              <w:rPr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057" w:type="dxa"/>
                            <w:gridSpan w:val="7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7C63EFA4" w14:textId="3165A752" w:rsidR="004402BE" w:rsidRDefault="0092451C" w:rsidP="00FC546C">
                            <w:pPr>
                              <w:pStyle w:val="NoSpacing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</w:t>
                            </w:r>
                            <w:r w:rsidR="00066004">
                              <w:rPr>
                                <w:color w:val="000000"/>
                              </w:rPr>
                              <w:t>49 045</w:t>
                            </w:r>
                            <w:r>
                              <w:rPr>
                                <w:color w:val="000000"/>
                              </w:rPr>
                              <w:t>.00</w:t>
                            </w:r>
                          </w:p>
                        </w:tc>
                      </w:tr>
                      <w:tr w:rsidR="007D7DC0" w14:paraId="1EF9F6C2" w14:textId="40B8C9A6" w:rsidTr="007D7DC0">
                        <w:tc>
                          <w:tcPr>
                            <w:tcW w:w="3750" w:type="dxa"/>
                            <w:gridSpan w:val="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6B185175" w14:textId="0145A3CB" w:rsidR="007D7DC0" w:rsidRPr="00C46FD4" w:rsidRDefault="007D7DC0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6740" w:type="dxa"/>
                            <w:gridSpan w:val="21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0C1CC6A4" w14:textId="77777777" w:rsidR="007D7DC0" w:rsidRPr="00C46FD4" w:rsidRDefault="007D7DC0" w:rsidP="007D7DC0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330197" w14:paraId="69F7DAA8" w14:textId="77777777" w:rsidTr="00C46FD4">
                        <w:tc>
                          <w:tcPr>
                            <w:tcW w:w="206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767C30B0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Signed at [Place]</w:t>
                            </w:r>
                          </w:p>
                        </w:tc>
                        <w:tc>
                          <w:tcPr>
                            <w:tcW w:w="1698" w:type="dxa"/>
                            <w:gridSpan w:val="8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1564C354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Pretoria</w:t>
                            </w:r>
                          </w:p>
                        </w:tc>
                        <w:tc>
                          <w:tcPr>
                            <w:tcW w:w="1389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55A63CDD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On this [day]</w:t>
                            </w:r>
                          </w:p>
                        </w:tc>
                        <w:tc>
                          <w:tcPr>
                            <w:tcW w:w="835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6579D1D6" w14:textId="05944497" w:rsidR="00330197" w:rsidRPr="00C46FD4" w:rsidRDefault="00BD37AA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235" w:type="dxa"/>
                            <w:gridSpan w:val="4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0D73D9A2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Of [Month]</w:t>
                            </w:r>
                          </w:p>
                        </w:tc>
                        <w:tc>
                          <w:tcPr>
                            <w:tcW w:w="1203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3070DBFE" w14:textId="6C672E95" w:rsidR="005A3C08" w:rsidRPr="00C46FD4" w:rsidRDefault="00BD37AA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February</w:t>
                            </w:r>
                          </w:p>
                        </w:tc>
                        <w:tc>
                          <w:tcPr>
                            <w:tcW w:w="1036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74B46554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Of [year]</w:t>
                            </w:r>
                          </w:p>
                        </w:tc>
                        <w:tc>
                          <w:tcPr>
                            <w:tcW w:w="1033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47A04159" w14:textId="38AC04D3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>202</w:t>
                            </w:r>
                            <w:r w:rsidR="00DA0A3D">
                              <w:rPr>
                                <w:color w:val="000000"/>
                              </w:rPr>
                              <w:t>5</w:t>
                            </w:r>
                          </w:p>
                        </w:tc>
                      </w:tr>
                      <w:tr w:rsidR="00330197" w14:paraId="753494BD" w14:textId="77777777" w:rsidTr="00C46FD4">
                        <w:tc>
                          <w:tcPr>
                            <w:tcW w:w="10490" w:type="dxa"/>
                            <w:gridSpan w:val="29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648C4B60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  <w:tr w:rsidR="00330197" w14:paraId="7A4041F8" w14:textId="77777777" w:rsidTr="00C46FD4">
                        <w:trPr>
                          <w:trHeight w:val="547"/>
                        </w:trPr>
                        <w:tc>
                          <w:tcPr>
                            <w:tcW w:w="3086" w:type="dxa"/>
                            <w:gridSpan w:val="4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hideMark/>
                          </w:tcPr>
                          <w:p w14:paraId="7D3B01F4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  <w:r w:rsidRPr="00C46FD4">
                              <w:rPr>
                                <w:color w:val="000000"/>
                              </w:rPr>
                              <w:t xml:space="preserve">Debt Counselor Signature </w:t>
                            </w:r>
                          </w:p>
                        </w:tc>
                        <w:tc>
                          <w:tcPr>
                            <w:tcW w:w="7404" w:type="dxa"/>
                            <w:gridSpan w:val="2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5BC6F20A" w14:textId="77777777" w:rsidR="00330197" w:rsidRPr="00C46FD4" w:rsidRDefault="00330197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</w:p>
                        </w:tc>
                      </w:tr>
                    </w:tbl>
                    <w:p w14:paraId="0E2FCD38" w14:textId="77777777" w:rsidR="00330197" w:rsidRPr="00C46FD4" w:rsidRDefault="00330197" w:rsidP="00330197">
                      <w:pPr>
                        <w:pStyle w:val="NoSpacing"/>
                        <w:rPr>
                          <w:color w:val="000000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  <w:r w:rsidR="00330197">
        <w:tab/>
      </w:r>
    </w:p>
    <w:p w14:paraId="531EEADA" w14:textId="77777777" w:rsidR="00330197" w:rsidRPr="00C46FD4" w:rsidRDefault="00330197" w:rsidP="00330197">
      <w:pPr>
        <w:autoSpaceDE w:val="0"/>
        <w:autoSpaceDN w:val="0"/>
        <w:adjustRightInd w:val="0"/>
        <w:rPr>
          <w:rFonts w:ascii="ArialMT" w:eastAsia="Calibri" w:hAnsi="ArialMT" w:cs="ArialMT"/>
          <w:color w:val="000000"/>
          <w:sz w:val="18"/>
          <w:szCs w:val="18"/>
          <w:lang w:val="en-US" w:eastAsia="en-US"/>
        </w:rPr>
      </w:pPr>
    </w:p>
    <w:p w14:paraId="6424A202" w14:textId="77777777" w:rsidR="00330197" w:rsidRPr="00C46FD4" w:rsidRDefault="00330197" w:rsidP="00330197">
      <w:pPr>
        <w:autoSpaceDE w:val="0"/>
        <w:autoSpaceDN w:val="0"/>
        <w:adjustRightInd w:val="0"/>
        <w:rPr>
          <w:rFonts w:ascii="Arial-BoldMT" w:eastAsia="Calibri" w:hAnsi="Arial-BoldMT" w:cs="Arial-BoldMT"/>
          <w:b/>
          <w:bCs/>
          <w:color w:val="404040"/>
          <w:sz w:val="18"/>
          <w:szCs w:val="18"/>
          <w:lang w:val="en-US" w:eastAsia="en-US"/>
        </w:rPr>
      </w:pPr>
    </w:p>
    <w:p w14:paraId="6C680762" w14:textId="77777777" w:rsidR="00330197" w:rsidRDefault="00330197" w:rsidP="00330197">
      <w:pPr>
        <w:autoSpaceDE w:val="0"/>
        <w:autoSpaceDN w:val="0"/>
        <w:adjustRightInd w:val="0"/>
      </w:pPr>
    </w:p>
    <w:p w14:paraId="6DF02094" w14:textId="77777777" w:rsidR="00330197" w:rsidRDefault="00330197" w:rsidP="00330197">
      <w:pPr>
        <w:autoSpaceDE w:val="0"/>
        <w:autoSpaceDN w:val="0"/>
        <w:adjustRightInd w:val="0"/>
      </w:pPr>
    </w:p>
    <w:p w14:paraId="301EAFD9" w14:textId="77777777" w:rsidR="00330197" w:rsidRDefault="00330197" w:rsidP="00330197">
      <w:pPr>
        <w:autoSpaceDE w:val="0"/>
        <w:autoSpaceDN w:val="0"/>
        <w:adjustRightInd w:val="0"/>
      </w:pPr>
    </w:p>
    <w:p w14:paraId="244CE8D5" w14:textId="77777777" w:rsidR="00330197" w:rsidRDefault="00330197" w:rsidP="00330197">
      <w:pPr>
        <w:autoSpaceDE w:val="0"/>
        <w:autoSpaceDN w:val="0"/>
        <w:adjustRightInd w:val="0"/>
      </w:pPr>
    </w:p>
    <w:p w14:paraId="358CF46B" w14:textId="77777777" w:rsidR="00330197" w:rsidRPr="00C46FD4" w:rsidRDefault="00330197" w:rsidP="00330197">
      <w:pPr>
        <w:autoSpaceDE w:val="0"/>
        <w:autoSpaceDN w:val="0"/>
        <w:adjustRightInd w:val="0"/>
        <w:rPr>
          <w:rFonts w:ascii="Arial-BoldMT" w:eastAsia="Calibri" w:hAnsi="Arial-BoldMT" w:cs="Arial-BoldMT"/>
          <w:b/>
          <w:bCs/>
          <w:color w:val="404040"/>
          <w:sz w:val="18"/>
          <w:szCs w:val="18"/>
          <w:lang w:val="en-US" w:eastAsia="en-US"/>
        </w:rPr>
      </w:pPr>
    </w:p>
    <w:p w14:paraId="7B8979D2" w14:textId="4645563E" w:rsidR="00A724CA" w:rsidRPr="00C46FD4" w:rsidRDefault="007D7DC0" w:rsidP="00330197">
      <w:pPr>
        <w:rPr>
          <w:rFonts w:eastAsia="Calibri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993A430" wp14:editId="7896880C">
            <wp:simplePos x="0" y="0"/>
            <wp:positionH relativeFrom="column">
              <wp:posOffset>3418841</wp:posOffset>
            </wp:positionH>
            <wp:positionV relativeFrom="paragraph">
              <wp:posOffset>678179</wp:posOffset>
            </wp:positionV>
            <wp:extent cx="2008505" cy="1200150"/>
            <wp:effectExtent l="76200" t="171450" r="10795" b="114300"/>
            <wp:wrapNone/>
            <wp:docPr id="7807614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928265">
                      <a:off x="0" y="0"/>
                      <a:ext cx="200850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639A">
        <w:rPr>
          <w:noProof/>
        </w:rPr>
        <w:drawing>
          <wp:anchor distT="0" distB="0" distL="114300" distR="114300" simplePos="0" relativeHeight="251657216" behindDoc="0" locked="0" layoutInCell="1" allowOverlap="1" wp14:anchorId="6232FFFE" wp14:editId="6E4BFEAB">
            <wp:simplePos x="0" y="0"/>
            <wp:positionH relativeFrom="margin">
              <wp:posOffset>1167130</wp:posOffset>
            </wp:positionH>
            <wp:positionV relativeFrom="paragraph">
              <wp:posOffset>2696845</wp:posOffset>
            </wp:positionV>
            <wp:extent cx="1666875" cy="96837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724CA" w:rsidRPr="00C46FD4" w:rsidSect="008110E9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440" w:bottom="1440" w:left="1440" w:header="28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7F003" w14:textId="77777777" w:rsidR="005A64E6" w:rsidRDefault="005A64E6" w:rsidP="003D6E5D">
      <w:r>
        <w:separator/>
      </w:r>
    </w:p>
  </w:endnote>
  <w:endnote w:type="continuationSeparator" w:id="0">
    <w:p w14:paraId="451E947E" w14:textId="77777777" w:rsidR="005A64E6" w:rsidRDefault="005A64E6" w:rsidP="003D6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714" w:type="dxa"/>
      <w:tblLook w:val="04A0" w:firstRow="1" w:lastRow="0" w:firstColumn="1" w:lastColumn="0" w:noHBand="0" w:noVBand="1"/>
    </w:tblPr>
    <w:tblGrid>
      <w:gridCol w:w="851"/>
      <w:gridCol w:w="1559"/>
      <w:gridCol w:w="7230"/>
      <w:gridCol w:w="708"/>
    </w:tblGrid>
    <w:tr w:rsidR="00C642DF" w14:paraId="6A32CA6F" w14:textId="77777777" w:rsidTr="00C46FD4">
      <w:tc>
        <w:tcPr>
          <w:tcW w:w="851" w:type="dxa"/>
          <w:shd w:val="clear" w:color="auto" w:fill="auto"/>
        </w:tcPr>
        <w:p w14:paraId="4063202E" w14:textId="77777777" w:rsidR="006F21CA" w:rsidRPr="00C46FD4" w:rsidRDefault="006F21CA">
          <w:pPr>
            <w:pStyle w:val="Footer"/>
            <w:rPr>
              <w:sz w:val="16"/>
              <w:szCs w:val="16"/>
            </w:rPr>
          </w:pPr>
        </w:p>
      </w:tc>
      <w:tc>
        <w:tcPr>
          <w:tcW w:w="1559" w:type="dxa"/>
          <w:shd w:val="clear" w:color="auto" w:fill="auto"/>
        </w:tcPr>
        <w:p w14:paraId="35D66AEA" w14:textId="6296B55F" w:rsidR="006F21CA" w:rsidRPr="00C46FD4" w:rsidRDefault="00206F0E" w:rsidP="00C46FD4">
          <w:pPr>
            <w:pStyle w:val="Footer"/>
            <w:jc w:val="right"/>
            <w:rPr>
              <w:rFonts w:ascii="Open Sans" w:hAnsi="Open Sans" w:cs="Open Sans"/>
              <w:color w:val="767171"/>
              <w:sz w:val="16"/>
              <w:szCs w:val="16"/>
            </w:rPr>
          </w:pPr>
          <w:r w:rsidRPr="00C46FD4">
            <w:rPr>
              <w:rFonts w:ascii="Open Sans" w:hAnsi="Open Sans" w:cs="Open Sans"/>
              <w:noProof/>
              <w:sz w:val="16"/>
              <w:szCs w:val="16"/>
            </w:rPr>
            <w:drawing>
              <wp:inline distT="0" distB="0" distL="0" distR="0" wp14:anchorId="7905AC95" wp14:editId="6769D82A">
                <wp:extent cx="800100" cy="266700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30" w:type="dxa"/>
          <w:shd w:val="clear" w:color="auto" w:fill="auto"/>
        </w:tcPr>
        <w:p w14:paraId="7DD0638D" w14:textId="77777777" w:rsidR="006F21CA" w:rsidRPr="00C46FD4" w:rsidRDefault="006F21CA" w:rsidP="006F21CA">
          <w:pPr>
            <w:pStyle w:val="Footer"/>
            <w:rPr>
              <w:rFonts w:ascii="Open Sans" w:hAnsi="Open Sans" w:cs="Open Sans"/>
              <w:color w:val="767171"/>
              <w:sz w:val="16"/>
              <w:szCs w:val="16"/>
            </w:rPr>
          </w:pPr>
          <w:r w:rsidRPr="00C46FD4">
            <w:rPr>
              <w:rFonts w:ascii="Open Sans" w:hAnsi="Open Sans" w:cs="Open Sans"/>
              <w:color w:val="767171"/>
              <w:sz w:val="16"/>
              <w:szCs w:val="16"/>
              <w:lang w:val="en-US"/>
            </w:rPr>
            <w:t xml:space="preserve">+27 </w:t>
          </w:r>
          <w:r w:rsidR="00AF00AF" w:rsidRPr="00C46FD4">
            <w:rPr>
              <w:rFonts w:ascii="Open Sans" w:hAnsi="Open Sans" w:cs="Open Sans"/>
              <w:color w:val="767171"/>
              <w:sz w:val="16"/>
              <w:szCs w:val="16"/>
              <w:lang w:val="en-US"/>
            </w:rPr>
            <w:t>12 035 1824</w:t>
          </w:r>
          <w:r w:rsidRPr="00C46FD4">
            <w:rPr>
              <w:rFonts w:ascii="Open Sans" w:hAnsi="Open Sans" w:cs="Open Sans"/>
              <w:color w:val="767171"/>
              <w:sz w:val="16"/>
              <w:szCs w:val="16"/>
              <w:lang w:val="en-US"/>
            </w:rPr>
            <w:t xml:space="preserve"> | www.zenowethu.co.za</w:t>
          </w:r>
        </w:p>
        <w:p w14:paraId="3E88228A" w14:textId="77777777" w:rsidR="006F21CA" w:rsidRPr="00C46FD4" w:rsidRDefault="006F21CA" w:rsidP="00C642DF">
          <w:pPr>
            <w:pStyle w:val="Footer"/>
            <w:rPr>
              <w:rFonts w:ascii="Open Sans" w:hAnsi="Open Sans" w:cs="Open Sans"/>
            </w:rPr>
          </w:pPr>
          <w:r w:rsidRPr="00C46FD4">
            <w:rPr>
              <w:rFonts w:ascii="Open Sans" w:hAnsi="Open Sans" w:cs="Open Sans"/>
              <w:color w:val="767171"/>
              <w:sz w:val="16"/>
              <w:szCs w:val="16"/>
              <w:lang w:val="en-US"/>
            </w:rPr>
            <w:t>Suite 2 Second floor Central House 17 Central Road, Mabopane, 0199, South Africa</w:t>
          </w:r>
        </w:p>
      </w:tc>
      <w:tc>
        <w:tcPr>
          <w:tcW w:w="708" w:type="dxa"/>
          <w:shd w:val="clear" w:color="auto" w:fill="auto"/>
        </w:tcPr>
        <w:p w14:paraId="07A1EDF7" w14:textId="77777777" w:rsidR="006F21CA" w:rsidRPr="00C46FD4" w:rsidRDefault="006F21CA">
          <w:pPr>
            <w:pStyle w:val="Footer"/>
          </w:pPr>
        </w:p>
      </w:tc>
    </w:tr>
    <w:tr w:rsidR="00C642DF" w14:paraId="6054D5A1" w14:textId="77777777" w:rsidTr="00C46FD4">
      <w:tc>
        <w:tcPr>
          <w:tcW w:w="851" w:type="dxa"/>
          <w:shd w:val="clear" w:color="auto" w:fill="auto"/>
        </w:tcPr>
        <w:p w14:paraId="398CFCE2" w14:textId="77777777" w:rsidR="006F21CA" w:rsidRPr="00C46FD4" w:rsidRDefault="006F21CA">
          <w:pPr>
            <w:pStyle w:val="Footer"/>
            <w:rPr>
              <w:sz w:val="10"/>
              <w:szCs w:val="16"/>
            </w:rPr>
          </w:pPr>
        </w:p>
      </w:tc>
      <w:tc>
        <w:tcPr>
          <w:tcW w:w="8789" w:type="dxa"/>
          <w:gridSpan w:val="2"/>
          <w:shd w:val="clear" w:color="auto" w:fill="auto"/>
        </w:tcPr>
        <w:p w14:paraId="70CE4DE7" w14:textId="77777777" w:rsidR="006F21CA" w:rsidRPr="00C46FD4" w:rsidRDefault="006F21CA" w:rsidP="00C46FD4">
          <w:pPr>
            <w:pStyle w:val="Footer"/>
            <w:jc w:val="center"/>
            <w:rPr>
              <w:rFonts w:ascii="Calibri Light" w:hAnsi="Calibri Light" w:cs="Calibri Light"/>
              <w:i/>
              <w:color w:val="767171"/>
              <w:sz w:val="10"/>
              <w:szCs w:val="16"/>
              <w:lang w:val="en-US"/>
            </w:rPr>
          </w:pPr>
        </w:p>
      </w:tc>
      <w:tc>
        <w:tcPr>
          <w:tcW w:w="708" w:type="dxa"/>
          <w:shd w:val="clear" w:color="auto" w:fill="auto"/>
        </w:tcPr>
        <w:p w14:paraId="358F9506" w14:textId="77777777" w:rsidR="006F21CA" w:rsidRPr="00C46FD4" w:rsidRDefault="006F21CA">
          <w:pPr>
            <w:pStyle w:val="Footer"/>
            <w:rPr>
              <w:sz w:val="10"/>
            </w:rPr>
          </w:pPr>
        </w:p>
      </w:tc>
    </w:tr>
    <w:tr w:rsidR="00C642DF" w14:paraId="17C926B2" w14:textId="77777777" w:rsidTr="00C46FD4">
      <w:tc>
        <w:tcPr>
          <w:tcW w:w="851" w:type="dxa"/>
          <w:shd w:val="clear" w:color="auto" w:fill="auto"/>
        </w:tcPr>
        <w:p w14:paraId="31946226" w14:textId="77777777" w:rsidR="006F21CA" w:rsidRPr="00C46FD4" w:rsidRDefault="006F21CA">
          <w:pPr>
            <w:pStyle w:val="Footer"/>
            <w:rPr>
              <w:sz w:val="16"/>
              <w:szCs w:val="16"/>
            </w:rPr>
          </w:pPr>
        </w:p>
      </w:tc>
      <w:tc>
        <w:tcPr>
          <w:tcW w:w="8789" w:type="dxa"/>
          <w:gridSpan w:val="2"/>
          <w:shd w:val="clear" w:color="auto" w:fill="auto"/>
        </w:tcPr>
        <w:p w14:paraId="24860B6C" w14:textId="77777777" w:rsidR="006F21CA" w:rsidRPr="00C46FD4" w:rsidRDefault="006F21CA" w:rsidP="00C642DF">
          <w:pPr>
            <w:pStyle w:val="Footer"/>
            <w:rPr>
              <w:rFonts w:ascii="Open Sans" w:hAnsi="Open Sans" w:cs="Open Sans"/>
              <w:i/>
              <w:color w:val="767171"/>
              <w:sz w:val="14"/>
              <w:szCs w:val="16"/>
              <w:lang w:val="en-US"/>
            </w:rPr>
          </w:pPr>
          <w:r w:rsidRPr="00C46FD4">
            <w:rPr>
              <w:rFonts w:ascii="Open Sans" w:hAnsi="Open Sans" w:cs="Open Sans"/>
              <w:i/>
              <w:color w:val="767171"/>
              <w:sz w:val="14"/>
              <w:szCs w:val="16"/>
              <w:lang w:val="en-US"/>
            </w:rPr>
            <w:t>Registered Debt Counsellor. Registration number NCRDC3693</w:t>
          </w:r>
          <w:r w:rsidR="00C642DF" w:rsidRPr="00C46FD4">
            <w:rPr>
              <w:rFonts w:ascii="Open Sans" w:hAnsi="Open Sans" w:cs="Open Sans"/>
              <w:i/>
              <w:color w:val="767171"/>
              <w:sz w:val="14"/>
              <w:szCs w:val="16"/>
              <w:lang w:val="en-US"/>
            </w:rPr>
            <w:t xml:space="preserve"> | </w:t>
          </w:r>
          <w:r w:rsidRPr="00C46FD4">
            <w:rPr>
              <w:rFonts w:ascii="Open Sans" w:hAnsi="Open Sans" w:cs="Open Sans"/>
              <w:i/>
              <w:color w:val="767171"/>
              <w:sz w:val="14"/>
              <w:szCs w:val="16"/>
              <w:lang w:val="en-US"/>
            </w:rPr>
            <w:t>Member of Debt Counsellors Association of South Africa DCASA 0863</w:t>
          </w:r>
        </w:p>
      </w:tc>
      <w:tc>
        <w:tcPr>
          <w:tcW w:w="708" w:type="dxa"/>
          <w:shd w:val="clear" w:color="auto" w:fill="auto"/>
        </w:tcPr>
        <w:p w14:paraId="4570E9E1" w14:textId="77777777" w:rsidR="006F21CA" w:rsidRPr="00C46FD4" w:rsidRDefault="006F21CA">
          <w:pPr>
            <w:pStyle w:val="Footer"/>
          </w:pPr>
        </w:p>
      </w:tc>
    </w:tr>
  </w:tbl>
  <w:p w14:paraId="1ADE38DB" w14:textId="77777777" w:rsidR="003D6E5D" w:rsidRDefault="003D6E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C2A43" w14:textId="77777777" w:rsidR="005A64E6" w:rsidRDefault="005A64E6" w:rsidP="003D6E5D">
      <w:r>
        <w:separator/>
      </w:r>
    </w:p>
  </w:footnote>
  <w:footnote w:type="continuationSeparator" w:id="0">
    <w:p w14:paraId="09603CB7" w14:textId="77777777" w:rsidR="005A64E6" w:rsidRDefault="005A64E6" w:rsidP="003D6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0480C" w14:textId="77777777" w:rsidR="003D6E5D" w:rsidRDefault="00000000">
    <w:pPr>
      <w:pStyle w:val="Header"/>
    </w:pPr>
    <w:r>
      <w:rPr>
        <w:noProof/>
      </w:rPr>
      <w:pict w14:anchorId="58867C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29" o:spid="_x0000_s1029" type="#_x0000_t75" style="position:absolute;margin-left:0;margin-top:0;width:1189.9pt;height:1683.8pt;z-index:-251659264;mso-position-horizontal:center;mso-position-horizontal-relative:margin;mso-position-vertical:center;mso-position-vertical-relative:margin" o:allowincell="f">
          <v:imagedata r:id="rId1" o:title="00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C5BA9" w14:textId="77F2B51E" w:rsidR="003D6E5D" w:rsidRDefault="00000000">
    <w:pPr>
      <w:pStyle w:val="Header"/>
    </w:pPr>
    <w:r>
      <w:rPr>
        <w:noProof/>
      </w:rPr>
      <w:pict w14:anchorId="3A53DF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30" o:spid="_x0000_s1030" type="#_x0000_t75" style="position:absolute;margin-left:-424.85pt;margin-top:-176pt;width:1189.9pt;height:1683.8pt;z-index:-251658240;mso-position-horizontal-relative:margin;mso-position-vertical-relative:margin" o:allowincell="f">
          <v:imagedata r:id="rId1" o:title="009"/>
          <w10:wrap anchorx="margin" anchory="margin"/>
        </v:shape>
      </w:pict>
    </w:r>
    <w:r w:rsidR="00206F0E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B57E25" wp14:editId="333AF5C1">
              <wp:simplePos x="0" y="0"/>
              <wp:positionH relativeFrom="column">
                <wp:posOffset>-763270</wp:posOffset>
              </wp:positionH>
              <wp:positionV relativeFrom="paragraph">
                <wp:posOffset>-167005</wp:posOffset>
              </wp:positionV>
              <wp:extent cx="877570" cy="464185"/>
              <wp:effectExtent l="0" t="0" r="0" b="0"/>
              <wp:wrapNone/>
              <wp:docPr id="713357737" name="Rectangle: Rounded Corners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77570" cy="464185"/>
                      </a:xfrm>
                      <a:prstGeom prst="roundRect">
                        <a:avLst/>
                      </a:prstGeom>
                      <a:noFill/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258D13E3" w14:textId="77777777" w:rsidR="00330197" w:rsidRPr="00C46FD4" w:rsidRDefault="00330197" w:rsidP="00330197">
                          <w:pPr>
                            <w:rPr>
                              <w:color w:val="000000"/>
                              <w:lang w:val="en-US"/>
                            </w:rPr>
                          </w:pPr>
                          <w:r w:rsidRPr="00C46FD4">
                            <w:rPr>
                              <w:color w:val="000000"/>
                              <w:lang w:val="en-US"/>
                            </w:rPr>
                            <w:t>Form 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EB57E25" id="Rectangle: Rounded Corners 2" o:spid="_x0000_s1028" style="position:absolute;margin-left:-60.1pt;margin-top:-13.15pt;width:69.1pt;height:3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" filled="f" stroked="f" strokeweight="1pt">
              <v:stroke joinstyle="miter"/>
              <v:textbox>
                <w:txbxContent>
                  <w:p w14:paraId="258D13E3" w14:textId="77777777" w:rsidR="00330197" w:rsidRPr="00C46FD4" w:rsidRDefault="00330197" w:rsidP="00330197">
                    <w:pPr>
                      <w:rPr>
                        <w:color w:val="000000"/>
                        <w:lang w:val="en-US"/>
                      </w:rPr>
                    </w:pPr>
                    <w:r w:rsidRPr="00C46FD4">
                      <w:rPr>
                        <w:color w:val="000000"/>
                        <w:lang w:val="en-US"/>
                      </w:rPr>
                      <w:t>Form 19</w:t>
                    </w:r>
                  </w:p>
                </w:txbxContent>
              </v:textbox>
            </v:roundrect>
          </w:pict>
        </mc:Fallback>
      </mc:AlternateContent>
    </w:r>
    <w:r w:rsidR="00206F0E" w:rsidRPr="00C46FD4">
      <w:rPr>
        <w:rFonts w:ascii="Open Sans" w:hAnsi="Open Sans" w:cs="Open Sans"/>
        <w:noProof/>
      </w:rPr>
      <w:drawing>
        <wp:inline distT="0" distB="0" distL="0" distR="0" wp14:anchorId="4916569D" wp14:editId="21B032AA">
          <wp:extent cx="2466975" cy="828675"/>
          <wp:effectExtent l="0" t="0" r="0" b="0"/>
          <wp:docPr id="1" name="Picture 18784799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7847995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6975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88181" w14:textId="77777777" w:rsidR="003D6E5D" w:rsidRDefault="00000000">
    <w:pPr>
      <w:pStyle w:val="Header"/>
    </w:pPr>
    <w:r>
      <w:rPr>
        <w:noProof/>
      </w:rPr>
      <w:pict w14:anchorId="53B526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28" o:spid="_x0000_s1028" type="#_x0000_t75" style="position:absolute;margin-left:0;margin-top:0;width:1189.9pt;height:1683.8pt;z-index:-251660288;mso-position-horizontal:center;mso-position-horizontal-relative:margin;mso-position-vertical:center;mso-position-vertical-relative:margin" o:allowincell="f">
          <v:imagedata r:id="rId1" o:title="009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054"/>
    <w:rsid w:val="0000148A"/>
    <w:rsid w:val="00006997"/>
    <w:rsid w:val="00006FFC"/>
    <w:rsid w:val="00031792"/>
    <w:rsid w:val="00042D36"/>
    <w:rsid w:val="00063CC8"/>
    <w:rsid w:val="00066004"/>
    <w:rsid w:val="0006639A"/>
    <w:rsid w:val="00072998"/>
    <w:rsid w:val="00081291"/>
    <w:rsid w:val="00095241"/>
    <w:rsid w:val="00096119"/>
    <w:rsid w:val="000967A4"/>
    <w:rsid w:val="000B7A2D"/>
    <w:rsid w:val="000C6B48"/>
    <w:rsid w:val="000D200D"/>
    <w:rsid w:val="000E680F"/>
    <w:rsid w:val="001219A8"/>
    <w:rsid w:val="0012268A"/>
    <w:rsid w:val="0012511C"/>
    <w:rsid w:val="00143E43"/>
    <w:rsid w:val="0014622F"/>
    <w:rsid w:val="00151A09"/>
    <w:rsid w:val="00171D3E"/>
    <w:rsid w:val="00180EE6"/>
    <w:rsid w:val="001A2A7A"/>
    <w:rsid w:val="001B5930"/>
    <w:rsid w:val="001C371F"/>
    <w:rsid w:val="001E5102"/>
    <w:rsid w:val="002025DE"/>
    <w:rsid w:val="00206F0E"/>
    <w:rsid w:val="00224FB5"/>
    <w:rsid w:val="002609F7"/>
    <w:rsid w:val="002655EE"/>
    <w:rsid w:val="002662E7"/>
    <w:rsid w:val="002F683D"/>
    <w:rsid w:val="00315423"/>
    <w:rsid w:val="0032287D"/>
    <w:rsid w:val="00330197"/>
    <w:rsid w:val="00337EFB"/>
    <w:rsid w:val="00360471"/>
    <w:rsid w:val="00362DF9"/>
    <w:rsid w:val="003827E0"/>
    <w:rsid w:val="003B0B5C"/>
    <w:rsid w:val="003D6E5D"/>
    <w:rsid w:val="0042683D"/>
    <w:rsid w:val="00427730"/>
    <w:rsid w:val="0043468D"/>
    <w:rsid w:val="004377A1"/>
    <w:rsid w:val="004402BE"/>
    <w:rsid w:val="0046343E"/>
    <w:rsid w:val="00474159"/>
    <w:rsid w:val="0048455F"/>
    <w:rsid w:val="00485AE2"/>
    <w:rsid w:val="004950FA"/>
    <w:rsid w:val="00497563"/>
    <w:rsid w:val="004B7773"/>
    <w:rsid w:val="004C2E85"/>
    <w:rsid w:val="004F3481"/>
    <w:rsid w:val="005075BF"/>
    <w:rsid w:val="00515645"/>
    <w:rsid w:val="00534EDB"/>
    <w:rsid w:val="00582CB6"/>
    <w:rsid w:val="005A3C08"/>
    <w:rsid w:val="005A64E6"/>
    <w:rsid w:val="005B25E4"/>
    <w:rsid w:val="005B2B31"/>
    <w:rsid w:val="005C21B5"/>
    <w:rsid w:val="005F701A"/>
    <w:rsid w:val="006150BA"/>
    <w:rsid w:val="00640B4D"/>
    <w:rsid w:val="00641054"/>
    <w:rsid w:val="00652AED"/>
    <w:rsid w:val="0068669E"/>
    <w:rsid w:val="006A7EF5"/>
    <w:rsid w:val="006B51A2"/>
    <w:rsid w:val="006F21CA"/>
    <w:rsid w:val="006F74FE"/>
    <w:rsid w:val="00725B06"/>
    <w:rsid w:val="007629E6"/>
    <w:rsid w:val="007653E8"/>
    <w:rsid w:val="007A52C0"/>
    <w:rsid w:val="007B7740"/>
    <w:rsid w:val="007B7BE6"/>
    <w:rsid w:val="007D44DC"/>
    <w:rsid w:val="007D7DC0"/>
    <w:rsid w:val="007F72F4"/>
    <w:rsid w:val="008110E9"/>
    <w:rsid w:val="00814B2B"/>
    <w:rsid w:val="008306D6"/>
    <w:rsid w:val="00841CAD"/>
    <w:rsid w:val="008575B3"/>
    <w:rsid w:val="00882843"/>
    <w:rsid w:val="008A1406"/>
    <w:rsid w:val="008B118E"/>
    <w:rsid w:val="008B705E"/>
    <w:rsid w:val="008C7CB0"/>
    <w:rsid w:val="008D4469"/>
    <w:rsid w:val="008E65A5"/>
    <w:rsid w:val="00901628"/>
    <w:rsid w:val="0092403F"/>
    <w:rsid w:val="0092451C"/>
    <w:rsid w:val="009339D9"/>
    <w:rsid w:val="0094010F"/>
    <w:rsid w:val="00943E78"/>
    <w:rsid w:val="00946D8F"/>
    <w:rsid w:val="00962101"/>
    <w:rsid w:val="009655D4"/>
    <w:rsid w:val="009B7C93"/>
    <w:rsid w:val="009D1063"/>
    <w:rsid w:val="009E328C"/>
    <w:rsid w:val="009E4EB6"/>
    <w:rsid w:val="00A00D05"/>
    <w:rsid w:val="00A17F6C"/>
    <w:rsid w:val="00A21DF0"/>
    <w:rsid w:val="00A30B44"/>
    <w:rsid w:val="00A61CAC"/>
    <w:rsid w:val="00A641CB"/>
    <w:rsid w:val="00A6768F"/>
    <w:rsid w:val="00A724CA"/>
    <w:rsid w:val="00A72DA0"/>
    <w:rsid w:val="00AB2A66"/>
    <w:rsid w:val="00AD4F44"/>
    <w:rsid w:val="00AE60F3"/>
    <w:rsid w:val="00AF00AF"/>
    <w:rsid w:val="00AF292C"/>
    <w:rsid w:val="00B20DB0"/>
    <w:rsid w:val="00B271A2"/>
    <w:rsid w:val="00B303D8"/>
    <w:rsid w:val="00B65F45"/>
    <w:rsid w:val="00B76081"/>
    <w:rsid w:val="00B91AD7"/>
    <w:rsid w:val="00B95D63"/>
    <w:rsid w:val="00B97B33"/>
    <w:rsid w:val="00BA5131"/>
    <w:rsid w:val="00BA5EA8"/>
    <w:rsid w:val="00BD37AA"/>
    <w:rsid w:val="00BE6369"/>
    <w:rsid w:val="00C12C6F"/>
    <w:rsid w:val="00C46FD4"/>
    <w:rsid w:val="00C47FCF"/>
    <w:rsid w:val="00C52109"/>
    <w:rsid w:val="00C642DF"/>
    <w:rsid w:val="00C71C85"/>
    <w:rsid w:val="00C93363"/>
    <w:rsid w:val="00C97763"/>
    <w:rsid w:val="00CA3B93"/>
    <w:rsid w:val="00CA487C"/>
    <w:rsid w:val="00CB0B5C"/>
    <w:rsid w:val="00CC02E3"/>
    <w:rsid w:val="00CD4006"/>
    <w:rsid w:val="00CF10A7"/>
    <w:rsid w:val="00D572FF"/>
    <w:rsid w:val="00DA0A3D"/>
    <w:rsid w:val="00DC3308"/>
    <w:rsid w:val="00DC6C17"/>
    <w:rsid w:val="00DD3740"/>
    <w:rsid w:val="00DD52BE"/>
    <w:rsid w:val="00DE5C7E"/>
    <w:rsid w:val="00E059CF"/>
    <w:rsid w:val="00E202E7"/>
    <w:rsid w:val="00E26A48"/>
    <w:rsid w:val="00E4003A"/>
    <w:rsid w:val="00E46303"/>
    <w:rsid w:val="00E71260"/>
    <w:rsid w:val="00E8086A"/>
    <w:rsid w:val="00E8705C"/>
    <w:rsid w:val="00E8758F"/>
    <w:rsid w:val="00E9496B"/>
    <w:rsid w:val="00EA4028"/>
    <w:rsid w:val="00EC5884"/>
    <w:rsid w:val="00EC73D2"/>
    <w:rsid w:val="00ED24A4"/>
    <w:rsid w:val="00ED5185"/>
    <w:rsid w:val="00ED65E5"/>
    <w:rsid w:val="00EE6978"/>
    <w:rsid w:val="00F12DA3"/>
    <w:rsid w:val="00F26730"/>
    <w:rsid w:val="00F41C57"/>
    <w:rsid w:val="00F71C69"/>
    <w:rsid w:val="00FB6797"/>
    <w:rsid w:val="00FC546C"/>
    <w:rsid w:val="00FD32D2"/>
    <w:rsid w:val="00FD7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7A82814"/>
  <w15:docId w15:val="{F37C0949-56A2-43ED-8371-69BA54707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AE2"/>
    <w:rPr>
      <w:rFonts w:ascii="Times New Roman" w:eastAsia="Times New Roman" w:hAnsi="Times New Roman"/>
      <w:sz w:val="24"/>
      <w:szCs w:val="24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5D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  <w:lang w:val="en-ZA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D6E5D"/>
  </w:style>
  <w:style w:type="paragraph" w:styleId="Footer">
    <w:name w:val="footer"/>
    <w:basedOn w:val="Normal"/>
    <w:link w:val="FooterChar"/>
    <w:uiPriority w:val="99"/>
    <w:unhideWhenUsed/>
    <w:rsid w:val="003D6E5D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  <w:lang w:val="en-ZA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D6E5D"/>
  </w:style>
  <w:style w:type="table" w:styleId="TableGrid">
    <w:name w:val="Table Grid"/>
    <w:basedOn w:val="TableNormal"/>
    <w:uiPriority w:val="39"/>
    <w:rsid w:val="003D6E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D6E5D"/>
    <w:pPr>
      <w:spacing w:before="100" w:beforeAutospacing="1" w:after="100" w:afterAutospacing="1"/>
    </w:pPr>
    <w:rPr>
      <w:lang w:val="en-ZA" w:eastAsia="en-ZA"/>
    </w:rPr>
  </w:style>
  <w:style w:type="character" w:styleId="Hyperlink">
    <w:name w:val="Hyperlink"/>
    <w:uiPriority w:val="99"/>
    <w:unhideWhenUsed/>
    <w:rsid w:val="00485AE2"/>
    <w:rPr>
      <w:color w:val="0563C1"/>
      <w:u w:val="single"/>
    </w:rPr>
  </w:style>
  <w:style w:type="paragraph" w:customStyle="1" w:styleId="Default">
    <w:name w:val="Default"/>
    <w:rsid w:val="00485AE2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NoSpacing">
    <w:name w:val="No Spacing"/>
    <w:uiPriority w:val="1"/>
    <w:qFormat/>
    <w:rsid w:val="00330197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2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enowethu\Documents\Custom%20Office%20Templates\Ndiyaza%20Amashweu%20Betty%20Clearance%20Certific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6C524-1FA1-47C5-9E6C-8B70FD87B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Ndiyaza Amashweu Betty Clearance Certificate</Template>
  <TotalTime>47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Zenowethu</dc:creator>
  <cp:keywords/>
  <dc:description/>
  <cp:lastModifiedBy>Admin</cp:lastModifiedBy>
  <cp:revision>1</cp:revision>
  <cp:lastPrinted>2025-02-13T11:09:00Z</cp:lastPrinted>
  <dcterms:created xsi:type="dcterms:W3CDTF">2025-01-07T09:07:00Z</dcterms:created>
  <dcterms:modified xsi:type="dcterms:W3CDTF">2025-02-17T08:41:00Z</dcterms:modified>
</cp:coreProperties>
</file>