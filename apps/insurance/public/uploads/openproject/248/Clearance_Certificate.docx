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D8088" w14:textId="31449FA3" w:rsidR="00330197" w:rsidRPr="00C46FD4" w:rsidRDefault="00206F0E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135C08" wp14:editId="50463AA5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9525" b="0"/>
                <wp:wrapNone/>
                <wp:docPr id="189002777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0D484" id="Straight Connector 1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" strokecolor="#4472c4" strokeweight=".5pt">
                <v:stroke joinstyle="miter"/>
                <o:lock v:ext="edit" shapetype="f"/>
              </v:line>
            </w:pict>
          </mc:Fallback>
        </mc:AlternateContent>
      </w:r>
    </w:p>
    <w:p w14:paraId="5378EA13" w14:textId="77777777" w:rsidR="00330197" w:rsidRPr="00C46FD4" w:rsidRDefault="00330197" w:rsidP="00330197">
      <w:pPr>
        <w:autoSpaceDE w:val="0"/>
        <w:autoSpaceDN w:val="0"/>
        <w:adjustRightInd w:val="0"/>
        <w:jc w:val="center"/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</w:pPr>
      <w:r w:rsidRPr="00C46FD4"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  <w:t xml:space="preserve">Registered Debt Counsellor. Registration number </w:t>
      </w:r>
      <w:r w:rsidRPr="00C46FD4">
        <w:rPr>
          <w:rFonts w:ascii="Arial-BoldMT" w:eastAsia="Calibri" w:hAnsi="Arial-BoldMT" w:cs="Arial-BoldMT"/>
          <w:b/>
          <w:bCs/>
          <w:color w:val="000000"/>
          <w:sz w:val="22"/>
          <w:szCs w:val="22"/>
          <w:lang w:val="en-US" w:eastAsia="en-US"/>
        </w:rPr>
        <w:t>NCRDC3693</w:t>
      </w:r>
    </w:p>
    <w:p w14:paraId="60B8C0BA" w14:textId="77777777" w:rsidR="00330197" w:rsidRPr="00C46FD4" w:rsidRDefault="00330197" w:rsidP="00330197">
      <w:pPr>
        <w:autoSpaceDE w:val="0"/>
        <w:autoSpaceDN w:val="0"/>
        <w:adjustRightInd w:val="0"/>
        <w:jc w:val="center"/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</w:pPr>
      <w:r w:rsidRPr="00C46FD4"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  <w:t>Suite 2, Second Floor, Central house, 17 Central Road, Mabopane, 0190,</w:t>
      </w:r>
    </w:p>
    <w:p w14:paraId="2AC69A01" w14:textId="167FE628" w:rsidR="00330197" w:rsidRPr="00C46FD4" w:rsidRDefault="00330197" w:rsidP="00E71260">
      <w:pPr>
        <w:autoSpaceDE w:val="0"/>
        <w:autoSpaceDN w:val="0"/>
        <w:adjustRightInd w:val="0"/>
        <w:jc w:val="center"/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</w:pPr>
      <w:r w:rsidRPr="00C46FD4"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  <w:t xml:space="preserve"> South Africa</w:t>
      </w:r>
      <w:r w:rsidR="00206F0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BE8ABA" wp14:editId="5C071365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9525" b="9525"/>
                <wp:wrapNone/>
                <wp:docPr id="1121247495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EC85EC" id="Straight Connector 8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" strokecolor="#4472c4" strokeweight=".5pt">
                <v:stroke joinstyle="miter"/>
                <o:lock v:ext="edit" shapetype="f"/>
              </v:line>
            </w:pict>
          </mc:Fallback>
        </mc:AlternateContent>
      </w:r>
    </w:p>
    <w:p w14:paraId="200EEA90" w14:textId="3BF964F5" w:rsidR="00330197" w:rsidRPr="00C46FD4" w:rsidRDefault="00206F0E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color w:val="000000"/>
          <w:sz w:val="20"/>
          <w:szCs w:val="20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DCEA06" wp14:editId="0E6E63DA">
                <wp:simplePos x="0" y="0"/>
                <wp:positionH relativeFrom="column">
                  <wp:posOffset>81915</wp:posOffset>
                </wp:positionH>
                <wp:positionV relativeFrom="paragraph">
                  <wp:posOffset>104775</wp:posOffset>
                </wp:positionV>
                <wp:extent cx="6086475" cy="744220"/>
                <wp:effectExtent l="0" t="0" r="0" b="0"/>
                <wp:wrapNone/>
                <wp:docPr id="3415252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74422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9522F9" w14:textId="77777777" w:rsidR="00330197" w:rsidRPr="00C46FD4" w:rsidRDefault="00330197" w:rsidP="00330197">
                            <w:pPr>
                              <w:jc w:val="center"/>
                              <w:rPr>
                                <w:color w:val="00000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C46FD4">
                              <w:rPr>
                                <w:color w:val="000000"/>
                                <w:sz w:val="48"/>
                                <w:szCs w:val="48"/>
                                <w:lang w:val="en-US"/>
                              </w:rPr>
                              <w:t>CLEARANCE CERTIFICATE ISSUED</w:t>
                            </w:r>
                          </w:p>
                          <w:p w14:paraId="5F6BA14B" w14:textId="77777777" w:rsidR="00330197" w:rsidRPr="00C46FD4" w:rsidRDefault="00330197" w:rsidP="00330197">
                            <w:pPr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46FD4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In terms of section 71(2)(b)(</w:t>
                            </w:r>
                            <w:proofErr w:type="spellStart"/>
                            <w:r w:rsidRPr="00C46FD4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46FD4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) of the National Credit Act 34 of 2005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DCEA06" id="Rectangle: Rounded Corners 6" o:spid="_x0000_s1026" style="position:absolute;margin-left:6.45pt;margin-top:8.25pt;width:479.2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" filled="f" stroked="f" strokeweight="1pt">
                <v:stroke joinstyle="miter"/>
                <v:textbox>
                  <w:txbxContent>
                    <w:p w14:paraId="679522F9" w14:textId="77777777" w:rsidR="00330197" w:rsidRPr="00C46FD4" w:rsidRDefault="00330197" w:rsidP="00330197">
                      <w:pPr>
                        <w:jc w:val="center"/>
                        <w:rPr>
                          <w:color w:val="000000"/>
                          <w:sz w:val="48"/>
                          <w:szCs w:val="48"/>
                          <w:lang w:val="en-US"/>
                        </w:rPr>
                      </w:pPr>
                      <w:r w:rsidRPr="00C46FD4">
                        <w:rPr>
                          <w:color w:val="000000"/>
                          <w:sz w:val="48"/>
                          <w:szCs w:val="48"/>
                          <w:lang w:val="en-US"/>
                        </w:rPr>
                        <w:t>CLEARANCE CERTIFICATE ISSUED</w:t>
                      </w:r>
                    </w:p>
                    <w:p w14:paraId="5F6BA14B" w14:textId="77777777" w:rsidR="00330197" w:rsidRPr="00C46FD4" w:rsidRDefault="00330197" w:rsidP="00330197">
                      <w:pPr>
                        <w:jc w:val="center"/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C46FD4"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  <w:t>In terms of section 71(2)(b)(i) of the National Credit Act 34 of 2005</w:t>
                      </w:r>
                    </w:p>
                  </w:txbxContent>
                </v:textbox>
              </v:roundrect>
            </w:pict>
          </mc:Fallback>
        </mc:AlternateContent>
      </w:r>
      <w:r w:rsidR="00330197" w:rsidRPr="00C46FD4">
        <w:rPr>
          <w:rFonts w:ascii="Arial-BoldMT" w:eastAsia="Calibri" w:hAnsi="Arial-BoldMT" w:cs="Arial-BoldMT"/>
          <w:color w:val="000000"/>
          <w:sz w:val="20"/>
          <w:szCs w:val="20"/>
          <w:lang w:val="en-US" w:eastAsia="en-US"/>
        </w:rPr>
        <w:tab/>
      </w:r>
      <w:r w:rsidR="00330197" w:rsidRPr="00C46FD4">
        <w:rPr>
          <w:rFonts w:ascii="Arial-BoldMT" w:eastAsia="Calibri" w:hAnsi="Arial-BoldMT" w:cs="Arial-BoldMT"/>
          <w:color w:val="000000"/>
          <w:sz w:val="20"/>
          <w:szCs w:val="20"/>
          <w:lang w:val="en-US" w:eastAsia="en-US"/>
        </w:rPr>
        <w:tab/>
      </w:r>
    </w:p>
    <w:p w14:paraId="774953C0" w14:textId="2DF774EB" w:rsidR="00330197" w:rsidRPr="00C46FD4" w:rsidRDefault="00206F0E" w:rsidP="00330197">
      <w:pPr>
        <w:rPr>
          <w:rFonts w:ascii="ArialMT" w:eastAsia="Calibri" w:hAnsi="ArialMT" w:cs="ArialMT"/>
          <w:color w:val="000000"/>
          <w:sz w:val="18"/>
          <w:szCs w:val="1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0AA398" wp14:editId="765ECD50">
                <wp:simplePos x="0" y="0"/>
                <wp:positionH relativeFrom="page">
                  <wp:posOffset>180975</wp:posOffset>
                </wp:positionH>
                <wp:positionV relativeFrom="paragraph">
                  <wp:posOffset>240665</wp:posOffset>
                </wp:positionV>
                <wp:extent cx="8810625" cy="5334000"/>
                <wp:effectExtent l="0" t="0" r="0" b="0"/>
                <wp:wrapNone/>
                <wp:docPr id="1105233271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10625" cy="5334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10490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61"/>
                              <w:gridCol w:w="164"/>
                              <w:gridCol w:w="697"/>
                              <w:gridCol w:w="164"/>
                              <w:gridCol w:w="214"/>
                              <w:gridCol w:w="93"/>
                              <w:gridCol w:w="74"/>
                              <w:gridCol w:w="292"/>
                              <w:gridCol w:w="135"/>
                              <w:gridCol w:w="193"/>
                              <w:gridCol w:w="366"/>
                              <w:gridCol w:w="254"/>
                              <w:gridCol w:w="441"/>
                              <w:gridCol w:w="179"/>
                              <w:gridCol w:w="621"/>
                              <w:gridCol w:w="35"/>
                              <w:gridCol w:w="250"/>
                              <w:gridCol w:w="343"/>
                              <w:gridCol w:w="625"/>
                              <w:gridCol w:w="17"/>
                              <w:gridCol w:w="215"/>
                              <w:gridCol w:w="476"/>
                              <w:gridCol w:w="512"/>
                              <w:gridCol w:w="197"/>
                              <w:gridCol w:w="624"/>
                              <w:gridCol w:w="215"/>
                              <w:gridCol w:w="409"/>
                              <w:gridCol w:w="624"/>
                            </w:tblGrid>
                            <w:tr w:rsidR="00330197" w14:paraId="1DFB788C" w14:textId="77777777" w:rsidTr="00C46FD4"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07119C3C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Name of Debt Counsellor </w:t>
                                  </w:r>
                                </w:p>
                              </w:tc>
                              <w:tc>
                                <w:tcPr>
                                  <w:tcW w:w="8265" w:type="dxa"/>
                                  <w:gridSpan w:val="2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9A36F8E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Aaron Nzotho</w:t>
                                  </w:r>
                                </w:p>
                              </w:tc>
                            </w:tr>
                            <w:tr w:rsidR="00330197" w14:paraId="2647E4E2" w14:textId="77777777" w:rsidTr="00C46FD4"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34C6428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NCR Registration No</w:t>
                                  </w:r>
                                </w:p>
                              </w:tc>
                              <w:tc>
                                <w:tcPr>
                                  <w:tcW w:w="8265" w:type="dxa"/>
                                  <w:gridSpan w:val="2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4AB2F71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NCRDC3693</w:t>
                                  </w:r>
                                </w:p>
                              </w:tc>
                            </w:tr>
                            <w:tr w:rsidR="00330197" w14:paraId="5C4553DB" w14:textId="77777777" w:rsidTr="00C46FD4">
                              <w:tc>
                                <w:tcPr>
                                  <w:tcW w:w="330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F247BFB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Contact Telephone Number 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5B529C5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proofErr w:type="gramStart"/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( +</w:t>
                                  </w:r>
                                  <w:proofErr w:type="gramEnd"/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27  )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2103F63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  <w:gridSpan w:val="11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45C841E" w14:textId="77777777" w:rsidR="00330197" w:rsidRPr="00C46FD4" w:rsidRDefault="00E71260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</w:t>
                                  </w:r>
                                  <w:r w:rsidR="00006997"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351824</w:t>
                                  </w:r>
                                </w:p>
                              </w:tc>
                            </w:tr>
                            <w:tr w:rsidR="00330197" w14:paraId="5009A1E1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AAED40B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This is to certify that the following consumer:</w:t>
                                  </w:r>
                                </w:p>
                              </w:tc>
                            </w:tr>
                            <w:tr w:rsidR="00330197" w14:paraId="3147A017" w14:textId="77777777" w:rsidTr="00C46FD4">
                              <w:trPr>
                                <w:trHeight w:val="196"/>
                              </w:trPr>
                              <w:tc>
                                <w:tcPr>
                                  <w:tcW w:w="3894" w:type="dxa"/>
                                  <w:gridSpan w:val="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C94268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Full names and surname of Consumer</w:t>
                                  </w:r>
                                </w:p>
                              </w:tc>
                              <w:tc>
                                <w:tcPr>
                                  <w:tcW w:w="6596" w:type="dxa"/>
                                  <w:gridSpan w:val="1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A97EC0D" w14:textId="1AB8581B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Khumalo Phumlani Witness Paul</w:t>
                                  </w:r>
                                </w:p>
                              </w:tc>
                            </w:tr>
                            <w:tr w:rsidR="00B97B33" w14:paraId="2F617AD8" w14:textId="77777777" w:rsidTr="00C46FD4">
                              <w:trPr>
                                <w:trHeight w:val="241"/>
                              </w:trPr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3D5657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Identity Number 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CA1D77A" w14:textId="2AD9FF0F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7D42FF8" w14:textId="0479D746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2413654" w14:textId="2BD1A321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ACE0A76" w14:textId="544B207A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0D741175" w14:textId="56554516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8CE7F02" w14:textId="2EFC2C3E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4EB50D5" w14:textId="1D2F8188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288E4CE" w14:textId="1E51D322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8BE7C1E" w14:textId="3B15664E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EAC571A" w14:textId="6202031A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4964FD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582E62B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9C4D664" w14:textId="1E884430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330197" w14:paraId="4785D3E8" w14:textId="77777777" w:rsidTr="00C46FD4">
                              <w:tc>
                                <w:tcPr>
                                  <w:tcW w:w="3393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9B27301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Court / Tribunal Number</w:t>
                                  </w:r>
                                </w:p>
                              </w:tc>
                              <w:tc>
                                <w:tcPr>
                                  <w:tcW w:w="7097" w:type="dxa"/>
                                  <w:gridSpan w:val="2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DF2D297" w14:textId="77777777" w:rsidR="00330197" w:rsidRPr="00C46FD4" w:rsidRDefault="001E5102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Magistrate Court</w:t>
                                  </w:r>
                                </w:p>
                              </w:tc>
                            </w:tr>
                            <w:tr w:rsidR="00330197" w14:paraId="6CB75E6F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41F381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37784A00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1AEBC3D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Has discharged all his /her obligations in terms of the debt re-arrangement order granted by the court/tribunal </w:t>
                                  </w:r>
                                </w:p>
                              </w:tc>
                            </w:tr>
                            <w:tr w:rsidR="00330197" w14:paraId="6356AD99" w14:textId="77777777" w:rsidTr="00C46FD4">
                              <w:trPr>
                                <w:trHeight w:val="111"/>
                              </w:trPr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1CBBB3AD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5" w:type="dxa"/>
                                  <w:gridSpan w:val="2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7E8A6D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in terms of Section 86(7)(c) of the National Credit Act 34 of 2005.</w:t>
                                  </w:r>
                                </w:p>
                              </w:tc>
                            </w:tr>
                            <w:tr w:rsidR="00330197" w14:paraId="5A107701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F4EB8B3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05A43F69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4B2423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The Debts set out hereunder have been settled in full:</w:t>
                                  </w:r>
                                </w:p>
                              </w:tc>
                            </w:tr>
                            <w:tr w:rsidR="00330197" w14:paraId="5DCA76AD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9214E6E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7A959371" w14:textId="77777777" w:rsidTr="00C46FD4">
                              <w:tc>
                                <w:tcPr>
                                  <w:tcW w:w="3759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B37A4D6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Name of credit Provider</w:t>
                                  </w: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0BB8559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Date of last payment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4F79ED8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Full amount settled </w:t>
                                  </w:r>
                                </w:p>
                              </w:tc>
                            </w:tr>
                            <w:tr w:rsidR="00330197" w14:paraId="6DB8C394" w14:textId="77777777" w:rsidTr="00C46FD4">
                              <w:tc>
                                <w:tcPr>
                                  <w:tcW w:w="3759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746411F" w14:textId="77777777" w:rsidR="00330197" w:rsidRPr="00C46FD4" w:rsidRDefault="00330197" w:rsidP="00C46FD4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D3D31D5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FAD7D9C" w14:textId="77777777" w:rsidR="00330197" w:rsidRPr="00C46FD4" w:rsidRDefault="00330197" w:rsidP="00C46FD4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06639A" w14:paraId="2ECE5827" w14:textId="77777777" w:rsidTr="00C46FD4">
                              <w:tc>
                                <w:tcPr>
                                  <w:tcW w:w="3759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2B4A3E6E" w14:textId="77777777" w:rsidR="0006639A" w:rsidRDefault="0006639A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A49C864" w14:textId="77777777" w:rsidR="0006639A" w:rsidRDefault="0006639A" w:rsidP="00FC546C">
                                  <w:pPr>
                                    <w:pStyle w:val="NoSpacing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B999AA3" w14:textId="77777777" w:rsidR="0006639A" w:rsidRDefault="0006639A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06639A" w14:paraId="16F8930F" w14:textId="77777777" w:rsidTr="00C46FD4">
                              <w:tc>
                                <w:tcPr>
                                  <w:tcW w:w="3759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A9E6ED3" w14:textId="77777777" w:rsidR="0006639A" w:rsidRDefault="0006639A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B0E7611" w14:textId="77777777" w:rsidR="0006639A" w:rsidRDefault="0006639A" w:rsidP="00FC546C">
                                  <w:pPr>
                                    <w:pStyle w:val="NoSpacing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44D41363" w14:textId="77777777" w:rsidR="0006639A" w:rsidRDefault="0006639A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1EF9F6C2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6B185175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69F7DAA8" w14:textId="77777777" w:rsidTr="00C46FD4">
                              <w:tc>
                                <w:tcPr>
                                  <w:tcW w:w="206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67C30B0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Signed at [Place]</w:t>
                                  </w:r>
                                </w:p>
                              </w:tc>
                              <w:tc>
                                <w:tcPr>
                                  <w:tcW w:w="169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564C35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Pretoria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5A63CDD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On this [day]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579D1D6" w14:textId="2CE20CCA" w:rsidR="00330197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0D73D9A2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Of [Month]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070DBFE" w14:textId="287A5AD9" w:rsidR="005A3C08" w:rsidRPr="00C46FD4" w:rsidRDefault="0006639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Dece</w:t>
                                  </w:r>
                                  <w:r w:rsidR="00A6768F">
                                    <w:rPr>
                                      <w:color w:val="000000"/>
                                    </w:rPr>
                                    <w:t>m</w:t>
                                  </w:r>
                                  <w:r w:rsidR="007B7BE6">
                                    <w:rPr>
                                      <w:color w:val="000000"/>
                                    </w:rPr>
                                    <w:t>ber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4B4655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Of [year]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7A04159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202</w:t>
                                  </w:r>
                                  <w:r w:rsidR="0012511C" w:rsidRPr="00C46FD4">
                                    <w:rPr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30197" w14:paraId="753494BD" w14:textId="77777777" w:rsidTr="00C46FD4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648C4B60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7A4041F8" w14:textId="77777777" w:rsidTr="00C46FD4">
                              <w:trPr>
                                <w:trHeight w:val="547"/>
                              </w:trPr>
                              <w:tc>
                                <w:tcPr>
                                  <w:tcW w:w="3086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D3B01F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Debt Counselor Signature </w:t>
                                  </w:r>
                                </w:p>
                              </w:tc>
                              <w:tc>
                                <w:tcPr>
                                  <w:tcW w:w="7404" w:type="dxa"/>
                                  <w:gridSpan w:val="2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BC6F20A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2FCD38" w14:textId="77777777" w:rsidR="00330197" w:rsidRPr="00C46FD4" w:rsidRDefault="00330197" w:rsidP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AA398" id="Rectangle: Rounded Corners 4" o:spid="_x0000_s1027" style="position:absolute;margin-left:14.25pt;margin-top:18.95pt;width:693.75pt;height:420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" filled="f" stroked="f" strokeweight="1pt">
                <v:stroke joinstyle="miter"/>
                <v:textbox>
                  <w:txbxContent>
                    <w:tbl>
                      <w:tblPr>
                        <w:tblW w:w="10490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61"/>
                        <w:gridCol w:w="164"/>
                        <w:gridCol w:w="697"/>
                        <w:gridCol w:w="164"/>
                        <w:gridCol w:w="214"/>
                        <w:gridCol w:w="93"/>
                        <w:gridCol w:w="74"/>
                        <w:gridCol w:w="292"/>
                        <w:gridCol w:w="135"/>
                        <w:gridCol w:w="193"/>
                        <w:gridCol w:w="366"/>
                        <w:gridCol w:w="254"/>
                        <w:gridCol w:w="441"/>
                        <w:gridCol w:w="179"/>
                        <w:gridCol w:w="621"/>
                        <w:gridCol w:w="35"/>
                        <w:gridCol w:w="250"/>
                        <w:gridCol w:w="343"/>
                        <w:gridCol w:w="625"/>
                        <w:gridCol w:w="17"/>
                        <w:gridCol w:w="215"/>
                        <w:gridCol w:w="476"/>
                        <w:gridCol w:w="512"/>
                        <w:gridCol w:w="197"/>
                        <w:gridCol w:w="624"/>
                        <w:gridCol w:w="215"/>
                        <w:gridCol w:w="409"/>
                        <w:gridCol w:w="624"/>
                      </w:tblGrid>
                      <w:tr w:rsidR="00330197" w14:paraId="1DFB788C" w14:textId="77777777" w:rsidTr="00C46FD4"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07119C3C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Name of Debt Counsellor </w:t>
                            </w:r>
                          </w:p>
                        </w:tc>
                        <w:tc>
                          <w:tcPr>
                            <w:tcW w:w="8265" w:type="dxa"/>
                            <w:gridSpan w:val="2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9A36F8E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Aaron Nzotho</w:t>
                            </w:r>
                          </w:p>
                        </w:tc>
                      </w:tr>
                      <w:tr w:rsidR="00330197" w14:paraId="2647E4E2" w14:textId="77777777" w:rsidTr="00C46FD4"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34C6428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NCR Registration No</w:t>
                            </w:r>
                          </w:p>
                        </w:tc>
                        <w:tc>
                          <w:tcPr>
                            <w:tcW w:w="8265" w:type="dxa"/>
                            <w:gridSpan w:val="2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4AB2F71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NCRDC3693</w:t>
                            </w:r>
                          </w:p>
                        </w:tc>
                      </w:tr>
                      <w:tr w:rsidR="00330197" w14:paraId="5C4553DB" w14:textId="77777777" w:rsidTr="00C46FD4">
                        <w:tc>
                          <w:tcPr>
                            <w:tcW w:w="3300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F247BFB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Contact Telephone Number 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5B529C5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proofErr w:type="gramStart"/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( +</w:t>
                            </w:r>
                            <w:proofErr w:type="gramEnd"/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27  )</w:t>
                            </w:r>
                          </w:p>
                        </w:tc>
                        <w:tc>
                          <w:tcPr>
                            <w:tcW w:w="1780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2103F63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257" w:type="dxa"/>
                            <w:gridSpan w:val="11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45C841E" w14:textId="77777777" w:rsidR="00330197" w:rsidRPr="00C46FD4" w:rsidRDefault="00E71260">
                            <w:pPr>
                              <w:pStyle w:val="NoSpacing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0</w:t>
                            </w:r>
                            <w:r w:rsidR="00006997"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351824</w:t>
                            </w:r>
                          </w:p>
                        </w:tc>
                      </w:tr>
                      <w:tr w:rsidR="00330197" w14:paraId="5009A1E1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AAED40B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This is to certify that the following consumer:</w:t>
                            </w:r>
                          </w:p>
                        </w:tc>
                      </w:tr>
                      <w:tr w:rsidR="00330197" w14:paraId="3147A017" w14:textId="77777777" w:rsidTr="00C46FD4">
                        <w:trPr>
                          <w:trHeight w:val="196"/>
                        </w:trPr>
                        <w:tc>
                          <w:tcPr>
                            <w:tcW w:w="3894" w:type="dxa"/>
                            <w:gridSpan w:val="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C94268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Full names and surname of Consumer</w:t>
                            </w:r>
                          </w:p>
                        </w:tc>
                        <w:tc>
                          <w:tcPr>
                            <w:tcW w:w="6596" w:type="dxa"/>
                            <w:gridSpan w:val="1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A97EC0D" w14:textId="1AB8581B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Khumalo Phumlani Witness Paul</w:t>
                            </w:r>
                          </w:p>
                        </w:tc>
                      </w:tr>
                      <w:tr w:rsidR="00B97B33" w14:paraId="2F617AD8" w14:textId="77777777" w:rsidTr="00C46FD4">
                        <w:trPr>
                          <w:trHeight w:val="241"/>
                        </w:trPr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3D5657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Identity Number 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CA1D77A" w14:textId="2AD9FF0F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45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7D42FF8" w14:textId="0479D746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20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2413654" w14:textId="2BD1A321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ACE0A76" w14:textId="544B207A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0D741175" w14:textId="56554516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8CE7F02" w14:textId="2EFC2C3E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4EB50D5" w14:textId="1D2F8188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288E4CE" w14:textId="1E51D322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8BE7C1E" w14:textId="3B15664E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EAC571A" w14:textId="6202031A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4964FD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582E62B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9C4D664" w14:textId="1E884430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7</w:t>
                            </w:r>
                          </w:p>
                        </w:tc>
                      </w:tr>
                      <w:tr w:rsidR="00330197" w14:paraId="4785D3E8" w14:textId="77777777" w:rsidTr="00C46FD4">
                        <w:tc>
                          <w:tcPr>
                            <w:tcW w:w="3393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9B27301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Court / Tribunal Number</w:t>
                            </w:r>
                          </w:p>
                        </w:tc>
                        <w:tc>
                          <w:tcPr>
                            <w:tcW w:w="7097" w:type="dxa"/>
                            <w:gridSpan w:val="2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DF2D297" w14:textId="77777777" w:rsidR="00330197" w:rsidRPr="00C46FD4" w:rsidRDefault="001E5102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Magistrate Court</w:t>
                            </w:r>
                          </w:p>
                        </w:tc>
                      </w:tr>
                      <w:tr w:rsidR="00330197" w14:paraId="6CB75E6F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41F381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37784A00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1AEBC3D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Has discharged all his /her obligations in terms of the debt re-arrangement order granted by the court/tribunal </w:t>
                            </w:r>
                          </w:p>
                        </w:tc>
                      </w:tr>
                      <w:tr w:rsidR="00330197" w14:paraId="6356AD99" w14:textId="77777777" w:rsidTr="00C46FD4">
                        <w:trPr>
                          <w:trHeight w:val="111"/>
                        </w:trPr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1CBBB3AD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8265" w:type="dxa"/>
                            <w:gridSpan w:val="2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7E8A6D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in terms of Section 86(7)(c) of the National Credit Act 34 of 2005.</w:t>
                            </w:r>
                          </w:p>
                        </w:tc>
                      </w:tr>
                      <w:tr w:rsidR="00330197" w14:paraId="5A107701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0F4EB8B3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05A43F69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4B2423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The Debts set out hereunder have been settled in full:</w:t>
                            </w:r>
                          </w:p>
                        </w:tc>
                      </w:tr>
                      <w:tr w:rsidR="00330197" w14:paraId="5DCA76AD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09214E6E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7A959371" w14:textId="77777777" w:rsidTr="00C46FD4">
                        <w:tc>
                          <w:tcPr>
                            <w:tcW w:w="3759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B37A4D6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Name of credit Provider</w:t>
                            </w: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0BB8559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Date of last payment</w:t>
                            </w: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4F79ED8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Full amount settled </w:t>
                            </w:r>
                          </w:p>
                        </w:tc>
                      </w:tr>
                      <w:tr w:rsidR="00330197" w14:paraId="6DB8C394" w14:textId="77777777" w:rsidTr="00C46FD4">
                        <w:tc>
                          <w:tcPr>
                            <w:tcW w:w="3759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746411F" w14:textId="77777777" w:rsidR="00330197" w:rsidRPr="00C46FD4" w:rsidRDefault="00330197" w:rsidP="00C46FD4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D3D31D5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FAD7D9C" w14:textId="77777777" w:rsidR="00330197" w:rsidRPr="00C46FD4" w:rsidRDefault="00330197" w:rsidP="00C46FD4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06639A" w14:paraId="2ECE5827" w14:textId="77777777" w:rsidTr="00C46FD4">
                        <w:tc>
                          <w:tcPr>
                            <w:tcW w:w="3759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2B4A3E6E" w14:textId="77777777" w:rsidR="0006639A" w:rsidRDefault="0006639A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A49C864" w14:textId="77777777" w:rsidR="0006639A" w:rsidRDefault="0006639A" w:rsidP="00FC546C">
                            <w:pPr>
                              <w:pStyle w:val="NoSpacing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B999AA3" w14:textId="77777777" w:rsidR="0006639A" w:rsidRDefault="0006639A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06639A" w14:paraId="16F8930F" w14:textId="77777777" w:rsidTr="00C46FD4">
                        <w:tc>
                          <w:tcPr>
                            <w:tcW w:w="3759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A9E6ED3" w14:textId="77777777" w:rsidR="0006639A" w:rsidRDefault="0006639A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0B0E7611" w14:textId="77777777" w:rsidR="0006639A" w:rsidRDefault="0006639A" w:rsidP="00FC546C">
                            <w:pPr>
                              <w:pStyle w:val="NoSpacing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44D41363" w14:textId="77777777" w:rsidR="0006639A" w:rsidRDefault="0006639A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1EF9F6C2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6B185175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69F7DAA8" w14:textId="77777777" w:rsidTr="00C46FD4">
                        <w:tc>
                          <w:tcPr>
                            <w:tcW w:w="206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67C30B0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Signed at [Place]</w:t>
                            </w:r>
                          </w:p>
                        </w:tc>
                        <w:tc>
                          <w:tcPr>
                            <w:tcW w:w="169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564C35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Pretoria</w:t>
                            </w:r>
                          </w:p>
                        </w:tc>
                        <w:tc>
                          <w:tcPr>
                            <w:tcW w:w="1389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5A63CDD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On this [day]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579D1D6" w14:textId="2CE20CCA" w:rsidR="00330197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235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0D73D9A2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Of [Month]</w:t>
                            </w:r>
                          </w:p>
                        </w:tc>
                        <w:tc>
                          <w:tcPr>
                            <w:tcW w:w="120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070DBFE" w14:textId="287A5AD9" w:rsidR="005A3C08" w:rsidRPr="00C46FD4" w:rsidRDefault="0006639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Dece</w:t>
                            </w:r>
                            <w:r w:rsidR="00A6768F">
                              <w:rPr>
                                <w:color w:val="000000"/>
                              </w:rPr>
                              <w:t>m</w:t>
                            </w:r>
                            <w:r w:rsidR="007B7BE6">
                              <w:rPr>
                                <w:color w:val="000000"/>
                              </w:rPr>
                              <w:t>ber</w:t>
                            </w:r>
                          </w:p>
                        </w:tc>
                        <w:tc>
                          <w:tcPr>
                            <w:tcW w:w="1036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4B4655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Of [year]</w:t>
                            </w:r>
                          </w:p>
                        </w:tc>
                        <w:tc>
                          <w:tcPr>
                            <w:tcW w:w="103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7A04159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202</w:t>
                            </w:r>
                            <w:r w:rsidR="0012511C" w:rsidRPr="00C46FD4">
                              <w:rPr>
                                <w:color w:val="000000"/>
                              </w:rPr>
                              <w:t>4</w:t>
                            </w:r>
                          </w:p>
                        </w:tc>
                      </w:tr>
                      <w:tr w:rsidR="00330197" w14:paraId="753494BD" w14:textId="77777777" w:rsidTr="00C46FD4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648C4B60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7A4041F8" w14:textId="77777777" w:rsidTr="00C46FD4">
                        <w:trPr>
                          <w:trHeight w:val="547"/>
                        </w:trPr>
                        <w:tc>
                          <w:tcPr>
                            <w:tcW w:w="3086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D3B01F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Debt Counselor Signature </w:t>
                            </w:r>
                          </w:p>
                        </w:tc>
                        <w:tc>
                          <w:tcPr>
                            <w:tcW w:w="7404" w:type="dxa"/>
                            <w:gridSpan w:val="2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BC6F20A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0E2FCD38" w14:textId="77777777" w:rsidR="00330197" w:rsidRPr="00C46FD4" w:rsidRDefault="00330197" w:rsidP="00330197">
                      <w:pPr>
                        <w:pStyle w:val="NoSpacing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</w:p>
    <w:p w14:paraId="531EEADA" w14:textId="77777777" w:rsidR="00330197" w:rsidRPr="00C46FD4" w:rsidRDefault="00330197" w:rsidP="00330197">
      <w:pPr>
        <w:autoSpaceDE w:val="0"/>
        <w:autoSpaceDN w:val="0"/>
        <w:adjustRightInd w:val="0"/>
        <w:rPr>
          <w:rFonts w:ascii="ArialMT" w:eastAsia="Calibri" w:hAnsi="ArialMT" w:cs="ArialMT"/>
          <w:color w:val="000000"/>
          <w:sz w:val="18"/>
          <w:szCs w:val="18"/>
          <w:lang w:val="en-US" w:eastAsia="en-US"/>
        </w:rPr>
      </w:pPr>
    </w:p>
    <w:p w14:paraId="6424A202" w14:textId="77777777" w:rsidR="00330197" w:rsidRPr="00C46FD4" w:rsidRDefault="00330197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b/>
          <w:bCs/>
          <w:color w:val="404040"/>
          <w:sz w:val="18"/>
          <w:szCs w:val="18"/>
          <w:lang w:val="en-US" w:eastAsia="en-US"/>
        </w:rPr>
      </w:pPr>
    </w:p>
    <w:p w14:paraId="6C680762" w14:textId="77777777" w:rsidR="00330197" w:rsidRDefault="00330197" w:rsidP="00330197">
      <w:pPr>
        <w:autoSpaceDE w:val="0"/>
        <w:autoSpaceDN w:val="0"/>
        <w:adjustRightInd w:val="0"/>
      </w:pPr>
    </w:p>
    <w:p w14:paraId="6DF02094" w14:textId="77777777" w:rsidR="00330197" w:rsidRDefault="00330197" w:rsidP="00330197">
      <w:pPr>
        <w:autoSpaceDE w:val="0"/>
        <w:autoSpaceDN w:val="0"/>
        <w:adjustRightInd w:val="0"/>
      </w:pPr>
    </w:p>
    <w:p w14:paraId="301EAFD9" w14:textId="77777777" w:rsidR="00330197" w:rsidRDefault="00330197" w:rsidP="00330197">
      <w:pPr>
        <w:autoSpaceDE w:val="0"/>
        <w:autoSpaceDN w:val="0"/>
        <w:adjustRightInd w:val="0"/>
      </w:pPr>
    </w:p>
    <w:p w14:paraId="244CE8D5" w14:textId="77777777" w:rsidR="00330197" w:rsidRDefault="00330197" w:rsidP="00330197">
      <w:pPr>
        <w:autoSpaceDE w:val="0"/>
        <w:autoSpaceDN w:val="0"/>
        <w:adjustRightInd w:val="0"/>
      </w:pPr>
    </w:p>
    <w:p w14:paraId="358CF46B" w14:textId="77777777" w:rsidR="00330197" w:rsidRPr="00C46FD4" w:rsidRDefault="00330197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b/>
          <w:bCs/>
          <w:color w:val="404040"/>
          <w:sz w:val="18"/>
          <w:szCs w:val="18"/>
          <w:lang w:val="en-US" w:eastAsia="en-US"/>
        </w:rPr>
      </w:pPr>
    </w:p>
    <w:p w14:paraId="7B8979D2" w14:textId="4AA47093" w:rsidR="00A724CA" w:rsidRPr="00C46FD4" w:rsidRDefault="0006639A" w:rsidP="00330197">
      <w:pPr>
        <w:rPr>
          <w:rFonts w:eastAsia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32FFFE" wp14:editId="5C2DE3E9">
            <wp:simplePos x="0" y="0"/>
            <wp:positionH relativeFrom="margin">
              <wp:posOffset>1167130</wp:posOffset>
            </wp:positionH>
            <wp:positionV relativeFrom="paragraph">
              <wp:posOffset>2696845</wp:posOffset>
            </wp:positionV>
            <wp:extent cx="1666875" cy="96837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993A430" wp14:editId="75521F5C">
            <wp:simplePos x="0" y="0"/>
            <wp:positionH relativeFrom="column">
              <wp:posOffset>3057033</wp:posOffset>
            </wp:positionH>
            <wp:positionV relativeFrom="paragraph">
              <wp:posOffset>875030</wp:posOffset>
            </wp:positionV>
            <wp:extent cx="2008505" cy="1200150"/>
            <wp:effectExtent l="76200" t="171450" r="10795" b="114300"/>
            <wp:wrapNone/>
            <wp:docPr id="780761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928265">
                      <a:off x="0" y="0"/>
                      <a:ext cx="200850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24CA" w:rsidRPr="00C46FD4" w:rsidSect="008110E9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35411" w14:textId="77777777" w:rsidR="00814B2B" w:rsidRDefault="00814B2B" w:rsidP="003D6E5D">
      <w:r>
        <w:separator/>
      </w:r>
    </w:p>
  </w:endnote>
  <w:endnote w:type="continuationSeparator" w:id="0">
    <w:p w14:paraId="17648E2E" w14:textId="77777777" w:rsidR="00814B2B" w:rsidRDefault="00814B2B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714" w:type="dxa"/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6A32CA6F" w14:textId="77777777" w:rsidTr="00C46FD4">
      <w:tc>
        <w:tcPr>
          <w:tcW w:w="851" w:type="dxa"/>
          <w:shd w:val="clear" w:color="auto" w:fill="auto"/>
        </w:tcPr>
        <w:p w14:paraId="4063202E" w14:textId="77777777" w:rsidR="006F21CA" w:rsidRPr="00C46FD4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  <w:shd w:val="clear" w:color="auto" w:fill="auto"/>
        </w:tcPr>
        <w:p w14:paraId="35D66AEA" w14:textId="6296B55F" w:rsidR="006F21CA" w:rsidRPr="00C46FD4" w:rsidRDefault="00206F0E" w:rsidP="00C46FD4">
          <w:pPr>
            <w:pStyle w:val="Footer"/>
            <w:jc w:val="right"/>
            <w:rPr>
              <w:rFonts w:ascii="Open Sans" w:hAnsi="Open Sans" w:cs="Open Sans"/>
              <w:color w:val="767171"/>
              <w:sz w:val="16"/>
              <w:szCs w:val="16"/>
            </w:rPr>
          </w:pPr>
          <w:r w:rsidRPr="00C46FD4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7905AC95" wp14:editId="6769D82A">
                <wp:extent cx="800100" cy="2667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shd w:val="clear" w:color="auto" w:fill="auto"/>
        </w:tcPr>
        <w:p w14:paraId="7DD0638D" w14:textId="77777777" w:rsidR="006F21CA" w:rsidRPr="00C46FD4" w:rsidRDefault="006F21CA" w:rsidP="006F21CA">
          <w:pPr>
            <w:pStyle w:val="Footer"/>
            <w:rPr>
              <w:rFonts w:ascii="Open Sans" w:hAnsi="Open Sans" w:cs="Open Sans"/>
              <w:color w:val="767171"/>
              <w:sz w:val="16"/>
              <w:szCs w:val="16"/>
            </w:rPr>
          </w:pPr>
          <w:r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 xml:space="preserve">+27 </w:t>
          </w:r>
          <w:r w:rsidR="00AF00AF"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>12 035 1824</w:t>
          </w:r>
          <w:r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 xml:space="preserve"> | www.zenowethu.co.za</w:t>
          </w:r>
        </w:p>
        <w:p w14:paraId="3E88228A" w14:textId="77777777" w:rsidR="006F21CA" w:rsidRPr="00C46FD4" w:rsidRDefault="006F21CA" w:rsidP="00C642DF">
          <w:pPr>
            <w:pStyle w:val="Footer"/>
            <w:rPr>
              <w:rFonts w:ascii="Open Sans" w:hAnsi="Open Sans" w:cs="Open Sans"/>
            </w:rPr>
          </w:pPr>
          <w:r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>Suite 2 Second floor Central House 17 Central Road, Mabopane, 0199, South Africa</w:t>
          </w:r>
        </w:p>
      </w:tc>
      <w:tc>
        <w:tcPr>
          <w:tcW w:w="708" w:type="dxa"/>
          <w:shd w:val="clear" w:color="auto" w:fill="auto"/>
        </w:tcPr>
        <w:p w14:paraId="07A1EDF7" w14:textId="77777777" w:rsidR="006F21CA" w:rsidRPr="00C46FD4" w:rsidRDefault="006F21CA">
          <w:pPr>
            <w:pStyle w:val="Footer"/>
          </w:pPr>
        </w:p>
      </w:tc>
    </w:tr>
    <w:tr w:rsidR="00C642DF" w14:paraId="6054D5A1" w14:textId="77777777" w:rsidTr="00C46FD4">
      <w:tc>
        <w:tcPr>
          <w:tcW w:w="851" w:type="dxa"/>
          <w:shd w:val="clear" w:color="auto" w:fill="auto"/>
        </w:tcPr>
        <w:p w14:paraId="398CFCE2" w14:textId="77777777" w:rsidR="006F21CA" w:rsidRPr="00C46FD4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  <w:shd w:val="clear" w:color="auto" w:fill="auto"/>
        </w:tcPr>
        <w:p w14:paraId="70CE4DE7" w14:textId="77777777" w:rsidR="006F21CA" w:rsidRPr="00C46FD4" w:rsidRDefault="006F21CA" w:rsidP="00C46FD4">
          <w:pPr>
            <w:pStyle w:val="Footer"/>
            <w:jc w:val="center"/>
            <w:rPr>
              <w:rFonts w:ascii="Calibri Light" w:hAnsi="Calibri Light" w:cs="Calibri Light"/>
              <w:i/>
              <w:color w:val="767171"/>
              <w:sz w:val="10"/>
              <w:szCs w:val="16"/>
              <w:lang w:val="en-US"/>
            </w:rPr>
          </w:pPr>
        </w:p>
      </w:tc>
      <w:tc>
        <w:tcPr>
          <w:tcW w:w="708" w:type="dxa"/>
          <w:shd w:val="clear" w:color="auto" w:fill="auto"/>
        </w:tcPr>
        <w:p w14:paraId="358F9506" w14:textId="77777777" w:rsidR="006F21CA" w:rsidRPr="00C46FD4" w:rsidRDefault="006F21CA">
          <w:pPr>
            <w:pStyle w:val="Footer"/>
            <w:rPr>
              <w:sz w:val="10"/>
            </w:rPr>
          </w:pPr>
        </w:p>
      </w:tc>
    </w:tr>
    <w:tr w:rsidR="00C642DF" w14:paraId="17C926B2" w14:textId="77777777" w:rsidTr="00C46FD4">
      <w:tc>
        <w:tcPr>
          <w:tcW w:w="851" w:type="dxa"/>
          <w:shd w:val="clear" w:color="auto" w:fill="auto"/>
        </w:tcPr>
        <w:p w14:paraId="31946226" w14:textId="77777777" w:rsidR="006F21CA" w:rsidRPr="00C46FD4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  <w:shd w:val="clear" w:color="auto" w:fill="auto"/>
        </w:tcPr>
        <w:p w14:paraId="24860B6C" w14:textId="77777777" w:rsidR="006F21CA" w:rsidRPr="00C46FD4" w:rsidRDefault="006F21CA" w:rsidP="00C642DF">
          <w:pPr>
            <w:pStyle w:val="Footer"/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</w:pPr>
          <w:r w:rsidRPr="00C46FD4"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  <w:t>Registered Debt Counsellor. Registration number NCRDC3693</w:t>
          </w:r>
          <w:r w:rsidR="00C642DF" w:rsidRPr="00C46FD4"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  <w:t xml:space="preserve"> | </w:t>
          </w:r>
          <w:r w:rsidRPr="00C46FD4"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  <w:shd w:val="clear" w:color="auto" w:fill="auto"/>
        </w:tcPr>
        <w:p w14:paraId="4570E9E1" w14:textId="77777777" w:rsidR="006F21CA" w:rsidRPr="00C46FD4" w:rsidRDefault="006F21CA">
          <w:pPr>
            <w:pStyle w:val="Footer"/>
          </w:pPr>
        </w:p>
      </w:tc>
    </w:tr>
  </w:tbl>
  <w:p w14:paraId="1ADE38DB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7D3B2" w14:textId="77777777" w:rsidR="00814B2B" w:rsidRDefault="00814B2B" w:rsidP="003D6E5D">
      <w:r>
        <w:separator/>
      </w:r>
    </w:p>
  </w:footnote>
  <w:footnote w:type="continuationSeparator" w:id="0">
    <w:p w14:paraId="3903056F" w14:textId="77777777" w:rsidR="00814B2B" w:rsidRDefault="00814B2B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0480C" w14:textId="77777777" w:rsidR="003D6E5D" w:rsidRDefault="00000000">
    <w:pPr>
      <w:pStyle w:val="Header"/>
    </w:pPr>
    <w:r>
      <w:rPr>
        <w:noProof/>
      </w:rPr>
      <w:pict w14:anchorId="58867C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9264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C5BA9" w14:textId="77F2B51E" w:rsidR="003D6E5D" w:rsidRDefault="00000000">
    <w:pPr>
      <w:pStyle w:val="Header"/>
    </w:pPr>
    <w:r>
      <w:rPr>
        <w:noProof/>
      </w:rPr>
      <w:pict w14:anchorId="3A53D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424.85pt;margin-top:-176pt;width:1189.9pt;height:1683.8pt;z-index:-251658240;mso-position-horizontal-relative:margin;mso-position-vertical-relative:margin" o:allowincell="f">
          <v:imagedata r:id="rId1" o:title="009"/>
          <w10:wrap anchorx="margin" anchory="margin"/>
        </v:shape>
      </w:pict>
    </w:r>
    <w:r w:rsidR="00206F0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B57E25" wp14:editId="333AF5C1">
              <wp:simplePos x="0" y="0"/>
              <wp:positionH relativeFrom="column">
                <wp:posOffset>-763270</wp:posOffset>
              </wp:positionH>
              <wp:positionV relativeFrom="paragraph">
                <wp:posOffset>-167005</wp:posOffset>
              </wp:positionV>
              <wp:extent cx="877570" cy="464185"/>
              <wp:effectExtent l="0" t="0" r="0" b="0"/>
              <wp:wrapNone/>
              <wp:docPr id="713357737" name="Rectangle: Rounded Corner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7570" cy="46418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58D13E3" w14:textId="77777777" w:rsidR="00330197" w:rsidRPr="00C46FD4" w:rsidRDefault="00330197" w:rsidP="00330197">
                          <w:pPr>
                            <w:rPr>
                              <w:color w:val="000000"/>
                              <w:lang w:val="en-US"/>
                            </w:rPr>
                          </w:pPr>
                          <w:r w:rsidRPr="00C46FD4">
                            <w:rPr>
                              <w:color w:val="000000"/>
                              <w:lang w:val="en-US"/>
                            </w:rPr>
                            <w:t>Form 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EB57E25" id="Rectangle: Rounded Corners 2" o:spid="_x0000_s1028" style="position:absolute;margin-left:-60.1pt;margin-top:-13.15pt;width:69.1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" filled="f" stroked="f" strokeweight="1pt">
              <v:stroke joinstyle="miter"/>
              <v:textbox>
                <w:txbxContent>
                  <w:p w14:paraId="258D13E3" w14:textId="77777777" w:rsidR="00330197" w:rsidRPr="00C46FD4" w:rsidRDefault="00330197" w:rsidP="00330197">
                    <w:pPr>
                      <w:rPr>
                        <w:color w:val="000000"/>
                        <w:lang w:val="en-US"/>
                      </w:rPr>
                    </w:pPr>
                    <w:r w:rsidRPr="00C46FD4">
                      <w:rPr>
                        <w:color w:val="000000"/>
                        <w:lang w:val="en-US"/>
                      </w:rPr>
                      <w:t>Form 19</w:t>
                    </w:r>
                  </w:p>
                </w:txbxContent>
              </v:textbox>
            </v:roundrect>
          </w:pict>
        </mc:Fallback>
      </mc:AlternateContent>
    </w:r>
    <w:r w:rsidR="00206F0E" w:rsidRPr="00C46FD4">
      <w:rPr>
        <w:rFonts w:ascii="Open Sans" w:hAnsi="Open Sans" w:cs="Open Sans"/>
        <w:noProof/>
      </w:rPr>
      <w:drawing>
        <wp:inline distT="0" distB="0" distL="0" distR="0" wp14:anchorId="4916569D" wp14:editId="21B032AA">
          <wp:extent cx="2466975" cy="828675"/>
          <wp:effectExtent l="0" t="0" r="0" b="0"/>
          <wp:docPr id="1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7847995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69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88181" w14:textId="77777777" w:rsidR="003D6E5D" w:rsidRDefault="00000000">
    <w:pPr>
      <w:pStyle w:val="Header"/>
    </w:pPr>
    <w:r>
      <w:rPr>
        <w:noProof/>
      </w:rPr>
      <w:pict w14:anchorId="53B526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60288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54"/>
    <w:rsid w:val="0000148A"/>
    <w:rsid w:val="00006997"/>
    <w:rsid w:val="00006FFC"/>
    <w:rsid w:val="00031792"/>
    <w:rsid w:val="00042D36"/>
    <w:rsid w:val="00063CC8"/>
    <w:rsid w:val="0006639A"/>
    <w:rsid w:val="00072998"/>
    <w:rsid w:val="00095241"/>
    <w:rsid w:val="00096119"/>
    <w:rsid w:val="000967A4"/>
    <w:rsid w:val="000B7A2D"/>
    <w:rsid w:val="000C6B48"/>
    <w:rsid w:val="000D200D"/>
    <w:rsid w:val="000E680F"/>
    <w:rsid w:val="001219A8"/>
    <w:rsid w:val="0012268A"/>
    <w:rsid w:val="0012511C"/>
    <w:rsid w:val="00143E43"/>
    <w:rsid w:val="0014622F"/>
    <w:rsid w:val="00151A09"/>
    <w:rsid w:val="00171D3E"/>
    <w:rsid w:val="00180EE6"/>
    <w:rsid w:val="001A2A7A"/>
    <w:rsid w:val="001B5930"/>
    <w:rsid w:val="001C371F"/>
    <w:rsid w:val="001E5102"/>
    <w:rsid w:val="002025DE"/>
    <w:rsid w:val="00206F0E"/>
    <w:rsid w:val="00224FB5"/>
    <w:rsid w:val="002609F7"/>
    <w:rsid w:val="002655EE"/>
    <w:rsid w:val="002662E7"/>
    <w:rsid w:val="002F683D"/>
    <w:rsid w:val="00315423"/>
    <w:rsid w:val="0032287D"/>
    <w:rsid w:val="00330197"/>
    <w:rsid w:val="00337EFB"/>
    <w:rsid w:val="00360471"/>
    <w:rsid w:val="003827E0"/>
    <w:rsid w:val="003B0B5C"/>
    <w:rsid w:val="003D6E5D"/>
    <w:rsid w:val="0042683D"/>
    <w:rsid w:val="00427730"/>
    <w:rsid w:val="0043468D"/>
    <w:rsid w:val="004377A1"/>
    <w:rsid w:val="0046343E"/>
    <w:rsid w:val="00474159"/>
    <w:rsid w:val="0048455F"/>
    <w:rsid w:val="00485AE2"/>
    <w:rsid w:val="004950FA"/>
    <w:rsid w:val="00497563"/>
    <w:rsid w:val="004B7773"/>
    <w:rsid w:val="004C2E85"/>
    <w:rsid w:val="004F3481"/>
    <w:rsid w:val="005075BF"/>
    <w:rsid w:val="00515645"/>
    <w:rsid w:val="00534EDB"/>
    <w:rsid w:val="00582CB6"/>
    <w:rsid w:val="005A3C08"/>
    <w:rsid w:val="005B25E4"/>
    <w:rsid w:val="005B2B31"/>
    <w:rsid w:val="005C21B5"/>
    <w:rsid w:val="005F701A"/>
    <w:rsid w:val="006150BA"/>
    <w:rsid w:val="00640B4D"/>
    <w:rsid w:val="00641054"/>
    <w:rsid w:val="00652AED"/>
    <w:rsid w:val="0068669E"/>
    <w:rsid w:val="006A7EF5"/>
    <w:rsid w:val="006B51A2"/>
    <w:rsid w:val="006F21CA"/>
    <w:rsid w:val="00725B06"/>
    <w:rsid w:val="007629E6"/>
    <w:rsid w:val="007653E8"/>
    <w:rsid w:val="007A52C0"/>
    <w:rsid w:val="007B7740"/>
    <w:rsid w:val="007B7BE6"/>
    <w:rsid w:val="007D44DC"/>
    <w:rsid w:val="007F72F4"/>
    <w:rsid w:val="008110E9"/>
    <w:rsid w:val="00814B2B"/>
    <w:rsid w:val="008306D6"/>
    <w:rsid w:val="00841CAD"/>
    <w:rsid w:val="008575B3"/>
    <w:rsid w:val="00882843"/>
    <w:rsid w:val="008A1406"/>
    <w:rsid w:val="008B118E"/>
    <w:rsid w:val="008B705E"/>
    <w:rsid w:val="008D4469"/>
    <w:rsid w:val="008E65A5"/>
    <w:rsid w:val="00901628"/>
    <w:rsid w:val="0092403F"/>
    <w:rsid w:val="009339D9"/>
    <w:rsid w:val="0094010F"/>
    <w:rsid w:val="00943E78"/>
    <w:rsid w:val="00946D8F"/>
    <w:rsid w:val="00962101"/>
    <w:rsid w:val="009655D4"/>
    <w:rsid w:val="009B7C93"/>
    <w:rsid w:val="009D1063"/>
    <w:rsid w:val="009E328C"/>
    <w:rsid w:val="009E4EB6"/>
    <w:rsid w:val="00A00D05"/>
    <w:rsid w:val="00A21DF0"/>
    <w:rsid w:val="00A30B44"/>
    <w:rsid w:val="00A6768F"/>
    <w:rsid w:val="00A724CA"/>
    <w:rsid w:val="00A72DA0"/>
    <w:rsid w:val="00AB2A66"/>
    <w:rsid w:val="00AD4F44"/>
    <w:rsid w:val="00AE60F3"/>
    <w:rsid w:val="00AF00AF"/>
    <w:rsid w:val="00AF292C"/>
    <w:rsid w:val="00B20DB0"/>
    <w:rsid w:val="00B271A2"/>
    <w:rsid w:val="00B303D8"/>
    <w:rsid w:val="00B65F45"/>
    <w:rsid w:val="00B76081"/>
    <w:rsid w:val="00B91AD7"/>
    <w:rsid w:val="00B95D63"/>
    <w:rsid w:val="00B97B33"/>
    <w:rsid w:val="00BA5131"/>
    <w:rsid w:val="00BA5EA8"/>
    <w:rsid w:val="00BE6369"/>
    <w:rsid w:val="00C12C6F"/>
    <w:rsid w:val="00C46FD4"/>
    <w:rsid w:val="00C47FCF"/>
    <w:rsid w:val="00C52109"/>
    <w:rsid w:val="00C642DF"/>
    <w:rsid w:val="00C71C85"/>
    <w:rsid w:val="00C93363"/>
    <w:rsid w:val="00C97763"/>
    <w:rsid w:val="00CA3B93"/>
    <w:rsid w:val="00CA487C"/>
    <w:rsid w:val="00CC02E3"/>
    <w:rsid w:val="00CF10A7"/>
    <w:rsid w:val="00D572FF"/>
    <w:rsid w:val="00DC3308"/>
    <w:rsid w:val="00DD3740"/>
    <w:rsid w:val="00DD52BE"/>
    <w:rsid w:val="00DE5C7E"/>
    <w:rsid w:val="00E059CF"/>
    <w:rsid w:val="00E202E7"/>
    <w:rsid w:val="00E4003A"/>
    <w:rsid w:val="00E46303"/>
    <w:rsid w:val="00E71260"/>
    <w:rsid w:val="00E8086A"/>
    <w:rsid w:val="00E8758F"/>
    <w:rsid w:val="00E9496B"/>
    <w:rsid w:val="00EA4028"/>
    <w:rsid w:val="00EC5884"/>
    <w:rsid w:val="00EC73D2"/>
    <w:rsid w:val="00ED24A4"/>
    <w:rsid w:val="00ED5185"/>
    <w:rsid w:val="00ED65E5"/>
    <w:rsid w:val="00EE6978"/>
    <w:rsid w:val="00F12DA3"/>
    <w:rsid w:val="00F41C57"/>
    <w:rsid w:val="00F71C69"/>
    <w:rsid w:val="00FB6797"/>
    <w:rsid w:val="00FC546C"/>
    <w:rsid w:val="00FD32D2"/>
    <w:rsid w:val="00FD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A82814"/>
  <w15:docId w15:val="{B0F1C414-0E60-4378-9AEB-F84E10EE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rPr>
      <w:rFonts w:ascii="Times New Roman" w:eastAsia="Times New Roman" w:hAnsi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uiPriority w:val="99"/>
    <w:unhideWhenUsed/>
    <w:rsid w:val="00485AE2"/>
    <w:rPr>
      <w:color w:val="0563C1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NoSpacing">
    <w:name w:val="No Spacing"/>
    <w:uiPriority w:val="1"/>
    <w:qFormat/>
    <w:rsid w:val="0033019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enowethu\Documents\Custom%20Office%20Templates\Ndiyaza%20Amashweu%20Betty%20Clearance%20Certific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Ndiyaza Amashweu Betty Clearance Certificate.dot</Template>
  <TotalTime>2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Zenowethu</dc:creator>
  <cp:keywords/>
  <dc:description/>
  <cp:lastModifiedBy>Zenowethu</cp:lastModifiedBy>
  <cp:revision>2</cp:revision>
  <cp:lastPrinted>2024-12-19T12:40:00Z</cp:lastPrinted>
  <dcterms:created xsi:type="dcterms:W3CDTF">2024-12-19T12:56:00Z</dcterms:created>
  <dcterms:modified xsi:type="dcterms:W3CDTF">2024-12-19T12:56:00Z</dcterms:modified>
</cp:coreProperties>
</file>